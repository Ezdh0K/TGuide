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7A9F1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59FFAE5B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21AE1041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2D719EC2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21767EC9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19AF3D61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0CABEE1F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77FD7189" w14:textId="77777777" w:rsidR="00FD4AF0" w:rsidRDefault="00FD4AF0" w:rsidP="00516887">
      <w:pPr>
        <w:pStyle w:val="af0"/>
        <w:jc w:val="left"/>
        <w:rPr>
          <w:sz w:val="44"/>
          <w:szCs w:val="44"/>
        </w:rPr>
      </w:pPr>
    </w:p>
    <w:p w14:paraId="02383868" w14:textId="3ADAD3D5" w:rsidR="00516887" w:rsidRPr="00FD4AF0" w:rsidRDefault="002E2C41" w:rsidP="00FD4AF0">
      <w:pPr>
        <w:pStyle w:val="af0"/>
        <w:rPr>
          <w:sz w:val="44"/>
          <w:szCs w:val="44"/>
        </w:rPr>
        <w:sectPr w:rsidR="00516887" w:rsidRPr="00FD4AF0" w:rsidSect="00BC39CF">
          <w:pgSz w:w="11906" w:h="16838"/>
          <w:pgMar w:top="851" w:right="851" w:bottom="851" w:left="851" w:header="709" w:footer="709" w:gutter="0"/>
          <w:cols w:space="708"/>
          <w:docGrid w:linePitch="360"/>
        </w:sectPr>
      </w:pPr>
      <w:r w:rsidRPr="00FD4AF0">
        <w:rPr>
          <w:sz w:val="44"/>
          <w:szCs w:val="44"/>
        </w:rPr>
        <w:t xml:space="preserve">База Данных </w:t>
      </w:r>
      <w:r w:rsidR="00FD4AF0" w:rsidRPr="00FD4AF0">
        <w:rPr>
          <w:sz w:val="44"/>
          <w:szCs w:val="44"/>
        </w:rPr>
        <w:t>для подпроекта</w:t>
      </w:r>
      <w:r w:rsidRPr="00FD4AF0">
        <w:rPr>
          <w:sz w:val="44"/>
          <w:szCs w:val="44"/>
        </w:rPr>
        <w:t xml:space="preserve"> </w:t>
      </w:r>
      <w:proofErr w:type="spellStart"/>
      <w:r w:rsidRPr="00FD4AF0">
        <w:rPr>
          <w:sz w:val="44"/>
          <w:szCs w:val="44"/>
          <w:lang w:val="en-US"/>
        </w:rPr>
        <w:t>TGuide</w:t>
      </w:r>
      <w:proofErr w:type="spellEnd"/>
    </w:p>
    <w:p w14:paraId="41D8B078" w14:textId="477DF25E" w:rsidR="00D62DB0" w:rsidRDefault="00C81B42" w:rsidP="00D62DB0">
      <w:pPr>
        <w:pStyle w:val="1"/>
      </w:pPr>
      <w:r>
        <w:lastRenderedPageBreak/>
        <w:t xml:space="preserve">1. </w:t>
      </w:r>
      <w:r w:rsidR="00283C81">
        <w:t>ОПИСАНИЕ ПРЕДМЕТНОЙ ОБЛАСТИ</w:t>
      </w:r>
      <w:r w:rsidR="00283C81" w:rsidRPr="00C81B42">
        <w:t xml:space="preserve"> </w:t>
      </w:r>
      <w:r w:rsidRPr="00C81B42">
        <w:t xml:space="preserve">ПОСТАНОВКА ЗАДАЧИ </w:t>
      </w:r>
    </w:p>
    <w:p w14:paraId="30F6B866" w14:textId="77777777" w:rsidR="00D24EA5" w:rsidRDefault="00D62DB0" w:rsidP="00FB14A0">
      <w:pPr>
        <w:pStyle w:val="2"/>
        <w:rPr>
          <w:rFonts w:eastAsiaTheme="minorHAnsi" w:cstheme="minorBidi"/>
          <w:b w:val="0"/>
          <w:szCs w:val="22"/>
        </w:rPr>
      </w:pPr>
      <w:r>
        <w:t>1.1 Описание предметной области</w:t>
      </w:r>
    </w:p>
    <w:p w14:paraId="770DAE8C" w14:textId="77777777" w:rsidR="002E2C41" w:rsidRDefault="002E2C41" w:rsidP="002E2C41"/>
    <w:p w14:paraId="75263481" w14:textId="4796BA5E" w:rsidR="002E2C41" w:rsidRDefault="002E2C41" w:rsidP="002E2C41">
      <w:pPr>
        <w:tabs>
          <w:tab w:val="left" w:pos="3090"/>
        </w:tabs>
      </w:pPr>
      <w:r>
        <w:t xml:space="preserve">Использую: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Prisma</w:t>
      </w:r>
      <w:proofErr w:type="spellEnd"/>
    </w:p>
    <w:p w14:paraId="55B92E0D" w14:textId="77777777" w:rsidR="002E2C41" w:rsidRDefault="002E2C41" w:rsidP="002E2C41">
      <w:pPr>
        <w:tabs>
          <w:tab w:val="left" w:pos="3090"/>
        </w:tabs>
      </w:pPr>
      <w:r>
        <w:t>Связь: один ко многим</w:t>
      </w:r>
    </w:p>
    <w:p w14:paraId="3C2885DC" w14:textId="77777777" w:rsidR="002E2C41" w:rsidRDefault="002E2C41" w:rsidP="002E2C41">
      <w:pPr>
        <w:tabs>
          <w:tab w:val="left" w:pos="3090"/>
        </w:tabs>
      </w:pPr>
    </w:p>
    <w:p w14:paraId="79A41A4A" w14:textId="77777777" w:rsidR="002E2C41" w:rsidRDefault="002E2C41" w:rsidP="002E2C41">
      <w:pPr>
        <w:tabs>
          <w:tab w:val="left" w:pos="3090"/>
        </w:tabs>
      </w:pPr>
      <w:r>
        <w:t>Предметная область (для демо):</w:t>
      </w:r>
    </w:p>
    <w:p w14:paraId="27919321" w14:textId="77777777" w:rsidR="002E2C41" w:rsidRDefault="002E2C41" w:rsidP="002E2C41">
      <w:pPr>
        <w:tabs>
          <w:tab w:val="left" w:pos="3090"/>
        </w:tabs>
      </w:pPr>
      <w:r>
        <w:t xml:space="preserve">Клиенты (ФИО, почта, </w:t>
      </w:r>
      <w:proofErr w:type="gramStart"/>
      <w:r>
        <w:t>телефон)[</w:t>
      </w:r>
      <w:proofErr w:type="gramEnd"/>
      <w:r>
        <w:t>История просмотра, избранное]</w:t>
      </w:r>
    </w:p>
    <w:p w14:paraId="6525386B" w14:textId="16C6116A" w:rsidR="002E2C41" w:rsidRPr="002E2C41" w:rsidRDefault="002E2C41" w:rsidP="002E2C41">
      <w:pPr>
        <w:tabs>
          <w:tab w:val="left" w:pos="3090"/>
        </w:tabs>
      </w:pPr>
      <w:r>
        <w:t>Места посещения (Название организации, адрес, контакты организации (телефон, почта), описание (текст + фото))</w:t>
      </w:r>
    </w:p>
    <w:p w14:paraId="3DB68326" w14:textId="77777777" w:rsidR="001A4E3D" w:rsidRDefault="001A4E3D" w:rsidP="001A4E3D">
      <w:pPr>
        <w:pStyle w:val="1"/>
      </w:pPr>
      <w:bookmarkStart w:id="0" w:name="_Toc152152008"/>
      <w:r w:rsidRPr="00467030">
        <w:lastRenderedPageBreak/>
        <w:t>2.</w:t>
      </w:r>
      <w:r>
        <w:t xml:space="preserve"> НОРМАЛИЗАЦИЯ</w:t>
      </w:r>
      <w:bookmarkEnd w:id="0"/>
    </w:p>
    <w:p w14:paraId="1E2A7BDD" w14:textId="0F2EB891" w:rsidR="00FD3FE0" w:rsidRPr="002E2C41" w:rsidRDefault="002E2C41" w:rsidP="00827AF9">
      <w:pPr>
        <w:rPr>
          <w:lang w:val="en-US"/>
        </w:rPr>
      </w:pPr>
      <w:r w:rsidRPr="002E2C41">
        <w:rPr>
          <w:noProof/>
        </w:rPr>
        <w:drawing>
          <wp:inline distT="0" distB="0" distL="0" distR="0" wp14:anchorId="0E6B542B" wp14:editId="766581B0">
            <wp:extent cx="6479540" cy="1162050"/>
            <wp:effectExtent l="0" t="0" r="0" b="0"/>
            <wp:docPr id="17384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1967" w14:textId="7B85C303" w:rsidR="00B175E1" w:rsidRDefault="001A4E3D" w:rsidP="00FC413C">
      <w:pPr>
        <w:pStyle w:val="1"/>
      </w:pPr>
      <w:r>
        <w:lastRenderedPageBreak/>
        <w:t>3</w:t>
      </w:r>
      <w:r w:rsidR="00FA377F">
        <w:t xml:space="preserve">. </w:t>
      </w:r>
      <w:r w:rsidR="00FA377F">
        <w:rPr>
          <w:lang w:val="en-US"/>
        </w:rPr>
        <w:t>ER</w:t>
      </w:r>
      <w:r w:rsidR="00FA377F" w:rsidRPr="0030077A">
        <w:t>-</w:t>
      </w:r>
      <w:r w:rsidR="00FA377F">
        <w:t>МОДЕЛИРОВАНИЕ</w:t>
      </w:r>
    </w:p>
    <w:p w14:paraId="27AE4E00" w14:textId="7ED50F7F" w:rsidR="00B175E1" w:rsidRDefault="00FD4AF0" w:rsidP="00B175E1">
      <w:r w:rsidRPr="00FD4AF0">
        <w:drawing>
          <wp:inline distT="0" distB="0" distL="0" distR="0" wp14:anchorId="4EC06E3A" wp14:editId="0E5C4BED">
            <wp:extent cx="6479540" cy="3014980"/>
            <wp:effectExtent l="0" t="0" r="0" b="0"/>
            <wp:docPr id="121490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A353" w14:textId="77777777" w:rsidR="00C63FB1" w:rsidRDefault="00FA377F" w:rsidP="00784CD4">
      <w:pPr>
        <w:pStyle w:val="1"/>
      </w:pPr>
      <w:r>
        <w:lastRenderedPageBreak/>
        <w:t xml:space="preserve">4. ОПИСАНИЕ БАЗЫ ДАННЫХ </w:t>
      </w:r>
    </w:p>
    <w:p w14:paraId="318ABD2D" w14:textId="1AC58B94" w:rsidR="00715FED" w:rsidRPr="00715FED" w:rsidRDefault="00715FED" w:rsidP="00D519F5">
      <w:pPr>
        <w:pStyle w:val="a7"/>
      </w:pPr>
      <w:proofErr w:type="gramStart"/>
      <w:r w:rsidRPr="00715FED">
        <w:rPr>
          <w:bCs/>
        </w:rPr>
        <w:t>Покупатель</w:t>
      </w:r>
      <w:r w:rsidRPr="00715FED">
        <w:t>(</w:t>
      </w:r>
      <w:proofErr w:type="spellStart"/>
      <w:proofErr w:type="gramEnd"/>
      <w:r w:rsidRPr="00715FED">
        <w:rPr>
          <w:b/>
        </w:rPr>
        <w:t>КодПок</w:t>
      </w:r>
      <w:proofErr w:type="spellEnd"/>
      <w:r w:rsidRPr="00715FED">
        <w:t xml:space="preserve">, </w:t>
      </w:r>
      <w:proofErr w:type="spellStart"/>
      <w:r w:rsidRPr="00715FED">
        <w:t>Пок</w:t>
      </w:r>
      <w:proofErr w:type="spellEnd"/>
      <w:r w:rsidRPr="00715FED">
        <w:t>)</w:t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="00F61A09" w:rsidRPr="007E03EC">
        <w:rPr>
          <w:lang w:val="en-US"/>
        </w:rPr>
        <w:t>client</w:t>
      </w:r>
    </w:p>
    <w:p w14:paraId="3288442F" w14:textId="3978D2D0" w:rsidR="00715FED" w:rsidRPr="00715FED" w:rsidRDefault="00715FED" w:rsidP="00D519F5">
      <w:pPr>
        <w:pStyle w:val="a7"/>
      </w:pPr>
      <w:proofErr w:type="gramStart"/>
      <w:r w:rsidRPr="00715FED">
        <w:rPr>
          <w:bCs/>
        </w:rPr>
        <w:t>Накладная</w:t>
      </w:r>
      <w:r w:rsidRPr="00715FED">
        <w:rPr>
          <w:b/>
        </w:rPr>
        <w:t>(</w:t>
      </w:r>
      <w:proofErr w:type="spellStart"/>
      <w:proofErr w:type="gramEnd"/>
      <w:r w:rsidRPr="00715FED">
        <w:rPr>
          <w:b/>
        </w:rPr>
        <w:t>КодНак</w:t>
      </w:r>
      <w:proofErr w:type="spellEnd"/>
      <w:r w:rsidRPr="00715FED">
        <w:rPr>
          <w:b/>
        </w:rPr>
        <w:t xml:space="preserve">, </w:t>
      </w:r>
      <w:r w:rsidRPr="00715FED">
        <w:t xml:space="preserve">Дата, </w:t>
      </w:r>
      <w:proofErr w:type="spellStart"/>
      <w:r w:rsidRPr="00715FED">
        <w:rPr>
          <w:color w:val="FF0000"/>
        </w:rPr>
        <w:t>КодПок</w:t>
      </w:r>
      <w:proofErr w:type="spellEnd"/>
      <w:r w:rsidRPr="00715FED">
        <w:t>)</w:t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="00F61A09" w:rsidRPr="007E03EC">
        <w:rPr>
          <w:lang w:val="en-US"/>
        </w:rPr>
        <w:t>invoice</w:t>
      </w:r>
    </w:p>
    <w:p w14:paraId="30AC9AF0" w14:textId="0185CDB3" w:rsidR="00715FED" w:rsidRPr="00715FED" w:rsidRDefault="00715FED" w:rsidP="00D519F5">
      <w:pPr>
        <w:pStyle w:val="a7"/>
      </w:pPr>
      <w:proofErr w:type="gramStart"/>
      <w:r w:rsidRPr="00715FED">
        <w:rPr>
          <w:bCs/>
        </w:rPr>
        <w:t>Строки</w:t>
      </w:r>
      <w:r w:rsidRPr="00715FED">
        <w:t>(</w:t>
      </w:r>
      <w:proofErr w:type="spellStart"/>
      <w:proofErr w:type="gramEnd"/>
      <w:r w:rsidRPr="00715FED">
        <w:rPr>
          <w:b/>
          <w:color w:val="FF0000"/>
        </w:rPr>
        <w:t>КодНак</w:t>
      </w:r>
      <w:proofErr w:type="spellEnd"/>
      <w:r w:rsidRPr="00715FED">
        <w:t xml:space="preserve">, </w:t>
      </w:r>
      <w:r w:rsidRPr="00715FED">
        <w:rPr>
          <w:b/>
        </w:rPr>
        <w:t>№</w:t>
      </w:r>
      <w:r w:rsidRPr="00715FED">
        <w:t xml:space="preserve">, </w:t>
      </w:r>
      <w:proofErr w:type="spellStart"/>
      <w:r w:rsidRPr="00715FED">
        <w:rPr>
          <w:color w:val="FF0000"/>
        </w:rPr>
        <w:t>КодТов</w:t>
      </w:r>
      <w:proofErr w:type="spellEnd"/>
      <w:r w:rsidRPr="00715FED">
        <w:t xml:space="preserve">, </w:t>
      </w:r>
      <w:proofErr w:type="spellStart"/>
      <w:r w:rsidRPr="00715FED">
        <w:t>ЦенаП</w:t>
      </w:r>
      <w:proofErr w:type="spellEnd"/>
      <w:r w:rsidRPr="00715FED">
        <w:t>, Кол)</w:t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="00F61A09" w:rsidRPr="007E03EC">
        <w:rPr>
          <w:lang w:val="en-US"/>
        </w:rPr>
        <w:t>line</w:t>
      </w:r>
    </w:p>
    <w:p w14:paraId="68C0B730" w14:textId="76B76D43" w:rsidR="00715FED" w:rsidRPr="00715FED" w:rsidRDefault="00715FED" w:rsidP="00D519F5">
      <w:pPr>
        <w:pStyle w:val="a7"/>
      </w:pPr>
      <w:proofErr w:type="spellStart"/>
      <w:proofErr w:type="gramStart"/>
      <w:r w:rsidRPr="0035649C">
        <w:rPr>
          <w:bCs/>
          <w:strike/>
        </w:rPr>
        <w:t>ЕдИзм</w:t>
      </w:r>
      <w:proofErr w:type="spellEnd"/>
      <w:r w:rsidRPr="0035649C">
        <w:rPr>
          <w:strike/>
        </w:rPr>
        <w:t>(</w:t>
      </w:r>
      <w:proofErr w:type="spellStart"/>
      <w:proofErr w:type="gramEnd"/>
      <w:r w:rsidRPr="0035649C">
        <w:rPr>
          <w:b/>
          <w:strike/>
        </w:rPr>
        <w:t>КодЕИ</w:t>
      </w:r>
      <w:proofErr w:type="spellEnd"/>
      <w:r w:rsidRPr="0035649C">
        <w:rPr>
          <w:strike/>
        </w:rPr>
        <w:t>, ЕИ)</w:t>
      </w:r>
      <w:r w:rsidRPr="0035649C">
        <w:rPr>
          <w:strike/>
        </w:rPr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</w:p>
    <w:p w14:paraId="444089A6" w14:textId="6E571D49" w:rsidR="00715FED" w:rsidRPr="00715FED" w:rsidRDefault="00715FED" w:rsidP="00D519F5">
      <w:pPr>
        <w:pStyle w:val="a7"/>
      </w:pPr>
      <w:proofErr w:type="gramStart"/>
      <w:r w:rsidRPr="00715FED">
        <w:rPr>
          <w:bCs/>
        </w:rPr>
        <w:t>Товар</w:t>
      </w:r>
      <w:r w:rsidRPr="00715FED">
        <w:t>(</w:t>
      </w:r>
      <w:proofErr w:type="spellStart"/>
      <w:proofErr w:type="gramEnd"/>
      <w:r w:rsidRPr="00715FED">
        <w:rPr>
          <w:b/>
        </w:rPr>
        <w:t>КодТов</w:t>
      </w:r>
      <w:proofErr w:type="spellEnd"/>
      <w:r w:rsidRPr="00715FED">
        <w:t xml:space="preserve">, Товар, </w:t>
      </w:r>
      <w:proofErr w:type="spellStart"/>
      <w:r w:rsidRPr="00715FED">
        <w:rPr>
          <w:color w:val="FF0000"/>
        </w:rPr>
        <w:t>КодЕИ</w:t>
      </w:r>
      <w:proofErr w:type="spellEnd"/>
      <w:r w:rsidRPr="00715FED">
        <w:t>, Цена)</w:t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Pr="00715FED">
        <w:tab/>
      </w:r>
      <w:r w:rsidR="00F61A09" w:rsidRPr="007E03EC">
        <w:rPr>
          <w:lang w:val="en-US"/>
        </w:rPr>
        <w:t>product</w:t>
      </w:r>
    </w:p>
    <w:p w14:paraId="1D096FC3" w14:textId="0AACF319" w:rsidR="00784CD4" w:rsidRDefault="00784CD4" w:rsidP="00715FED">
      <w:pPr>
        <w:spacing w:line="240" w:lineRule="auto"/>
      </w:pPr>
    </w:p>
    <w:p w14:paraId="5C5283B1" w14:textId="66633897" w:rsidR="00DE5B8C" w:rsidRDefault="00A4719F" w:rsidP="00DE5B8C">
      <w:r w:rsidRPr="00A4719F">
        <w:t>https://metanit.com/sql/postgresql/</w:t>
      </w:r>
    </w:p>
    <w:p w14:paraId="64931110" w14:textId="77777777" w:rsidR="00DE5B8C" w:rsidRDefault="00DE5B8C" w:rsidP="00DE5B8C"/>
    <w:p w14:paraId="27F6CF24" w14:textId="39F4EFA8" w:rsidR="00DE5B8C" w:rsidRPr="00A4719F" w:rsidRDefault="00DE5B8C" w:rsidP="00DE5B8C">
      <w:pPr>
        <w:spacing w:line="240" w:lineRule="auto"/>
      </w:pPr>
      <w:r w:rsidRPr="007E03EC">
        <w:rPr>
          <w:lang w:val="en-US"/>
        </w:rPr>
        <w:t>price</w:t>
      </w:r>
      <w:r w:rsidRPr="00A4719F">
        <w:t xml:space="preserve"> </w:t>
      </w:r>
      <w:r w:rsidRPr="007E03EC">
        <w:rPr>
          <w:lang w:val="en-US"/>
        </w:rPr>
        <w:t>amount</w:t>
      </w:r>
      <w:r w:rsidRPr="00A4719F">
        <w:t xml:space="preserve"> </w:t>
      </w:r>
    </w:p>
    <w:p w14:paraId="0E113FB2" w14:textId="77777777" w:rsidR="00C63FB1" w:rsidRPr="00A4719F" w:rsidRDefault="00C63FB1" w:rsidP="00DA15FB">
      <w:pPr>
        <w:pStyle w:val="a7"/>
        <w:ind w:left="-993" w:firstLine="0"/>
      </w:pPr>
    </w:p>
    <w:p w14:paraId="46C53773" w14:textId="77777777" w:rsidR="008F6ED0" w:rsidRDefault="00F55D1B" w:rsidP="008F6ED0">
      <w:pPr>
        <w:pStyle w:val="a9"/>
      </w:pPr>
      <w:r>
        <w:t xml:space="preserve">Рисунок </w:t>
      </w:r>
      <w:r w:rsidR="008F6ED0">
        <w:t>1 - Диаграмма базы данных</w:t>
      </w:r>
    </w:p>
    <w:p w14:paraId="223B5133" w14:textId="3B86566A" w:rsidR="008F6ED0" w:rsidRPr="00BB5463" w:rsidRDefault="008F6ED0" w:rsidP="008F6ED0">
      <w:pPr>
        <w:pStyle w:val="a7"/>
      </w:pPr>
      <w:r>
        <w:t xml:space="preserve">Таблица </w:t>
      </w:r>
      <w:r w:rsidR="00BB5463">
        <w:rPr>
          <w:lang w:val="en-US"/>
        </w:rPr>
        <w:t>c</w:t>
      </w:r>
      <w:r w:rsidR="00E64D81">
        <w:rPr>
          <w:lang w:val="en-US"/>
        </w:rPr>
        <w:t>lient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1845"/>
        <w:gridCol w:w="2969"/>
      </w:tblGrid>
      <w:tr w:rsidR="008F6ED0" w:rsidRPr="008F6ED0" w14:paraId="20496B5B" w14:textId="77777777" w:rsidTr="00715FED">
        <w:tc>
          <w:tcPr>
            <w:tcW w:w="2406" w:type="dxa"/>
          </w:tcPr>
          <w:p w14:paraId="58A6CBAC" w14:textId="77777777" w:rsidR="008F6ED0" w:rsidRPr="008F6ED0" w:rsidRDefault="008F6ED0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Столбец</w:t>
            </w:r>
          </w:p>
        </w:tc>
        <w:tc>
          <w:tcPr>
            <w:tcW w:w="2407" w:type="dxa"/>
          </w:tcPr>
          <w:p w14:paraId="11E05D87" w14:textId="77777777" w:rsidR="008F6ED0" w:rsidRPr="008F6ED0" w:rsidRDefault="008F6ED0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1845" w:type="dxa"/>
          </w:tcPr>
          <w:p w14:paraId="6770C7ED" w14:textId="77777777" w:rsidR="008F6ED0" w:rsidRPr="008F6ED0" w:rsidRDefault="008F6ED0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69" w:type="dxa"/>
          </w:tcPr>
          <w:p w14:paraId="6CB2BEAA" w14:textId="77777777" w:rsidR="008F6ED0" w:rsidRPr="008F6ED0" w:rsidRDefault="008F6ED0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8F6ED0" w:rsidRPr="008F6ED0" w14:paraId="64BA3479" w14:textId="77777777" w:rsidTr="00715FED">
        <w:tc>
          <w:tcPr>
            <w:tcW w:w="2406" w:type="dxa"/>
          </w:tcPr>
          <w:p w14:paraId="3BA8559B" w14:textId="7033CF40" w:rsidR="008F6ED0" w:rsidRPr="008F6ED0" w:rsidRDefault="00BB5463" w:rsidP="00784CD4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r w:rsidR="00715FED">
              <w:rPr>
                <w:sz w:val="24"/>
                <w:szCs w:val="24"/>
                <w:lang w:val="en-US"/>
              </w:rPr>
              <w:t>d_</w:t>
            </w:r>
            <w:r w:rsidR="00E64D81">
              <w:rPr>
                <w:sz w:val="24"/>
                <w:szCs w:val="24"/>
                <w:lang w:val="en-US"/>
              </w:rPr>
              <w:t>client</w:t>
            </w:r>
            <w:proofErr w:type="spellEnd"/>
          </w:p>
        </w:tc>
        <w:tc>
          <w:tcPr>
            <w:tcW w:w="2407" w:type="dxa"/>
          </w:tcPr>
          <w:p w14:paraId="43E8E317" w14:textId="725C6DE7" w:rsidR="008F6ED0" w:rsidRPr="008F6ED0" w:rsidRDefault="00726BF8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</w:t>
            </w:r>
            <w:r w:rsidR="00715FED">
              <w:rPr>
                <w:sz w:val="24"/>
                <w:szCs w:val="24"/>
              </w:rPr>
              <w:t>д покупателя</w:t>
            </w:r>
          </w:p>
        </w:tc>
        <w:tc>
          <w:tcPr>
            <w:tcW w:w="1845" w:type="dxa"/>
          </w:tcPr>
          <w:p w14:paraId="585CC3A5" w14:textId="6CEAAC7C" w:rsidR="008F6ED0" w:rsidRPr="00715FED" w:rsidRDefault="00715FED" w:rsidP="00784CD4">
            <w:pPr>
              <w:pStyle w:val="a7"/>
              <w:ind w:firstLine="0"/>
              <w:rPr>
                <w:sz w:val="24"/>
                <w:szCs w:val="24"/>
              </w:rPr>
            </w:pPr>
            <w:proofErr w:type="spellStart"/>
            <w:r w:rsidRPr="00715FED">
              <w:rPr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2969" w:type="dxa"/>
          </w:tcPr>
          <w:p w14:paraId="79CA660F" w14:textId="77777777" w:rsidR="008F6ED0" w:rsidRPr="0091742D" w:rsidRDefault="0091742D" w:rsidP="00784CD4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PK; Not Null</w:t>
            </w:r>
          </w:p>
        </w:tc>
      </w:tr>
      <w:tr w:rsidR="008F6ED0" w:rsidRPr="008F6ED0" w14:paraId="1DCA634A" w14:textId="77777777" w:rsidTr="00715FED">
        <w:tc>
          <w:tcPr>
            <w:tcW w:w="2406" w:type="dxa"/>
          </w:tcPr>
          <w:p w14:paraId="567BFCDE" w14:textId="154F008D" w:rsidR="008F6ED0" w:rsidRPr="00715FED" w:rsidRDefault="00BB5463" w:rsidP="00784CD4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 w:rsidR="00E64D81">
              <w:rPr>
                <w:sz w:val="24"/>
                <w:szCs w:val="24"/>
                <w:lang w:val="en-US"/>
              </w:rPr>
              <w:t>ame</w:t>
            </w:r>
          </w:p>
        </w:tc>
        <w:tc>
          <w:tcPr>
            <w:tcW w:w="2407" w:type="dxa"/>
          </w:tcPr>
          <w:p w14:paraId="6DA0B49A" w14:textId="5E881187" w:rsidR="008F6ED0" w:rsidRPr="00715FED" w:rsidRDefault="00715FED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845" w:type="dxa"/>
          </w:tcPr>
          <w:p w14:paraId="493D5D9F" w14:textId="783B2E29" w:rsidR="008F6ED0" w:rsidRPr="008F6ED0" w:rsidRDefault="008F6ED0" w:rsidP="00784CD4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16)</w:t>
            </w:r>
          </w:p>
        </w:tc>
        <w:tc>
          <w:tcPr>
            <w:tcW w:w="2969" w:type="dxa"/>
          </w:tcPr>
          <w:p w14:paraId="523D8955" w14:textId="772C4D37" w:rsidR="008F6ED0" w:rsidRPr="00E64D81" w:rsidRDefault="0035649C" w:rsidP="00784CD4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</w:tr>
    </w:tbl>
    <w:p w14:paraId="784FC673" w14:textId="63338E32" w:rsidR="00726BF8" w:rsidRDefault="00726BF8" w:rsidP="00784CD4">
      <w:pPr>
        <w:pStyle w:val="a7"/>
      </w:pPr>
    </w:p>
    <w:p w14:paraId="5F8BC319" w14:textId="437D7F5F" w:rsidR="00BB5463" w:rsidRPr="00C93FFE" w:rsidRDefault="00BB5463" w:rsidP="00BB5463">
      <w:pPr>
        <w:pStyle w:val="a7"/>
        <w:rPr>
          <w:lang w:val="en-US"/>
        </w:rPr>
      </w:pPr>
      <w:r>
        <w:t xml:space="preserve">Таблица </w:t>
      </w:r>
      <w:r>
        <w:rPr>
          <w:lang w:val="en-US"/>
        </w:rPr>
        <w:t>order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1845"/>
        <w:gridCol w:w="2969"/>
      </w:tblGrid>
      <w:tr w:rsidR="00BB5463" w:rsidRPr="008F6ED0" w14:paraId="07CB49A0" w14:textId="77777777" w:rsidTr="00FD0A47">
        <w:tc>
          <w:tcPr>
            <w:tcW w:w="2406" w:type="dxa"/>
          </w:tcPr>
          <w:p w14:paraId="0FC87C5D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Столбец</w:t>
            </w:r>
          </w:p>
        </w:tc>
        <w:tc>
          <w:tcPr>
            <w:tcW w:w="2407" w:type="dxa"/>
          </w:tcPr>
          <w:p w14:paraId="1957ACF1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1845" w:type="dxa"/>
          </w:tcPr>
          <w:p w14:paraId="53925305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69" w:type="dxa"/>
          </w:tcPr>
          <w:p w14:paraId="2F87CCD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BB5463" w:rsidRPr="008F6ED0" w14:paraId="721BB1E7" w14:textId="77777777" w:rsidTr="00FD0A47">
        <w:tc>
          <w:tcPr>
            <w:tcW w:w="2406" w:type="dxa"/>
          </w:tcPr>
          <w:p w14:paraId="1CD444F6" w14:textId="7E0362ED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id_order</w:t>
            </w:r>
            <w:proofErr w:type="spellEnd"/>
          </w:p>
        </w:tc>
        <w:tc>
          <w:tcPr>
            <w:tcW w:w="2407" w:type="dxa"/>
          </w:tcPr>
          <w:p w14:paraId="16664FE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накладной</w:t>
            </w:r>
          </w:p>
        </w:tc>
        <w:tc>
          <w:tcPr>
            <w:tcW w:w="1845" w:type="dxa"/>
          </w:tcPr>
          <w:p w14:paraId="6E1550F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15FED">
              <w:rPr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2969" w:type="dxa"/>
          </w:tcPr>
          <w:p w14:paraId="42D14A49" w14:textId="77777777" w:rsidR="00BB5463" w:rsidRPr="0091742D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PK; Not Null</w:t>
            </w:r>
          </w:p>
        </w:tc>
      </w:tr>
      <w:tr w:rsidR="00BB5463" w:rsidRPr="008F6ED0" w14:paraId="43A56D41" w14:textId="77777777" w:rsidTr="00FD0A47">
        <w:tc>
          <w:tcPr>
            <w:tcW w:w="2406" w:type="dxa"/>
          </w:tcPr>
          <w:p w14:paraId="2B84CD86" w14:textId="15D1F202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data_order</w:t>
            </w:r>
            <w:proofErr w:type="spellEnd"/>
          </w:p>
        </w:tc>
        <w:tc>
          <w:tcPr>
            <w:tcW w:w="2407" w:type="dxa"/>
          </w:tcPr>
          <w:p w14:paraId="20CD6905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845" w:type="dxa"/>
          </w:tcPr>
          <w:p w14:paraId="0342A868" w14:textId="77777777" w:rsidR="00BB5463" w:rsidRPr="00307F49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proofErr w:type="spellStart"/>
            <w:r w:rsidRPr="00307F49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969" w:type="dxa"/>
          </w:tcPr>
          <w:p w14:paraId="2F434B1D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</w:tr>
      <w:tr w:rsidR="00BB5463" w:rsidRPr="008F6ED0" w14:paraId="50F2514E" w14:textId="77777777" w:rsidTr="00FD0A47">
        <w:tc>
          <w:tcPr>
            <w:tcW w:w="2406" w:type="dxa"/>
          </w:tcPr>
          <w:p w14:paraId="3C5D3FAA" w14:textId="0ECFA1BA" w:rsidR="00BB5463" w:rsidRPr="00307F49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fk_client</w:t>
            </w:r>
            <w:proofErr w:type="spellEnd"/>
          </w:p>
        </w:tc>
        <w:tc>
          <w:tcPr>
            <w:tcW w:w="2407" w:type="dxa"/>
          </w:tcPr>
          <w:p w14:paraId="6060298F" w14:textId="77777777" w:rsidR="00BB5463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</w:t>
            </w:r>
            <w:proofErr w:type="spellStart"/>
            <w:r>
              <w:rPr>
                <w:sz w:val="24"/>
                <w:szCs w:val="24"/>
              </w:rPr>
              <w:t>пок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14:paraId="642733C1" w14:textId="77777777" w:rsidR="00BB5463" w:rsidRPr="00307F49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969" w:type="dxa"/>
          </w:tcPr>
          <w:p w14:paraId="4EF96707" w14:textId="77777777" w:rsidR="00BB5463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</w:tr>
    </w:tbl>
    <w:p w14:paraId="4BE306E1" w14:textId="7618D967" w:rsidR="00BB5463" w:rsidRDefault="00BB5463" w:rsidP="00784CD4">
      <w:pPr>
        <w:pStyle w:val="a7"/>
      </w:pPr>
    </w:p>
    <w:p w14:paraId="2445E98C" w14:textId="5EF9BDEF" w:rsidR="00BB5463" w:rsidRPr="008F6ED0" w:rsidRDefault="00BB5463" w:rsidP="00BB5463">
      <w:pPr>
        <w:pStyle w:val="a7"/>
      </w:pP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string_o</w:t>
      </w:r>
      <w:proofErr w:type="spellEnd"/>
      <w: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6"/>
        <w:gridCol w:w="1984"/>
        <w:gridCol w:w="1842"/>
        <w:gridCol w:w="3395"/>
      </w:tblGrid>
      <w:tr w:rsidR="00BB5463" w:rsidRPr="008F6ED0" w14:paraId="23401B87" w14:textId="77777777" w:rsidTr="00C22ECA">
        <w:tc>
          <w:tcPr>
            <w:tcW w:w="2406" w:type="dxa"/>
          </w:tcPr>
          <w:p w14:paraId="291D6625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Столбец</w:t>
            </w:r>
          </w:p>
        </w:tc>
        <w:tc>
          <w:tcPr>
            <w:tcW w:w="1984" w:type="dxa"/>
          </w:tcPr>
          <w:p w14:paraId="67E45B73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14:paraId="3E954BF4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395" w:type="dxa"/>
          </w:tcPr>
          <w:p w14:paraId="008FAF2E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BB5463" w:rsidRPr="008F6ED0" w14:paraId="0003DD12" w14:textId="77777777" w:rsidTr="00C22ECA">
        <w:tc>
          <w:tcPr>
            <w:tcW w:w="2406" w:type="dxa"/>
          </w:tcPr>
          <w:p w14:paraId="6D6CDD23" w14:textId="2D6BD2E0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id_string</w:t>
            </w:r>
            <w:proofErr w:type="spellEnd"/>
          </w:p>
        </w:tc>
        <w:tc>
          <w:tcPr>
            <w:tcW w:w="1984" w:type="dxa"/>
          </w:tcPr>
          <w:p w14:paraId="046C7DEB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строки</w:t>
            </w:r>
          </w:p>
        </w:tc>
        <w:tc>
          <w:tcPr>
            <w:tcW w:w="1842" w:type="dxa"/>
          </w:tcPr>
          <w:p w14:paraId="51275558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bookmarkStart w:id="1" w:name="_Hlk148383331"/>
            <w:proofErr w:type="spellStart"/>
            <w:r w:rsidRPr="00715FED">
              <w:rPr>
                <w:sz w:val="24"/>
                <w:szCs w:val="24"/>
              </w:rPr>
              <w:t>serial</w:t>
            </w:r>
            <w:bookmarkEnd w:id="1"/>
            <w:proofErr w:type="spellEnd"/>
          </w:p>
        </w:tc>
        <w:tc>
          <w:tcPr>
            <w:tcW w:w="3395" w:type="dxa"/>
          </w:tcPr>
          <w:p w14:paraId="6D01FAEA" w14:textId="77777777" w:rsidR="00BB5463" w:rsidRPr="0091742D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PK; Not Null</w:t>
            </w:r>
          </w:p>
        </w:tc>
      </w:tr>
      <w:tr w:rsidR="00BB5463" w:rsidRPr="008F6ED0" w14:paraId="30251FCD" w14:textId="77777777" w:rsidTr="00C22ECA">
        <w:tc>
          <w:tcPr>
            <w:tcW w:w="2406" w:type="dxa"/>
          </w:tcPr>
          <w:p w14:paraId="2F44AAF8" w14:textId="4F3E1F65" w:rsidR="00BB5463" w:rsidRPr="00307F49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fk_order</w:t>
            </w:r>
            <w:proofErr w:type="spellEnd"/>
          </w:p>
        </w:tc>
        <w:tc>
          <w:tcPr>
            <w:tcW w:w="1984" w:type="dxa"/>
          </w:tcPr>
          <w:p w14:paraId="785FC51B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накл.</w:t>
            </w:r>
          </w:p>
        </w:tc>
        <w:tc>
          <w:tcPr>
            <w:tcW w:w="1842" w:type="dxa"/>
          </w:tcPr>
          <w:p w14:paraId="0D19A2B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3395" w:type="dxa"/>
          </w:tcPr>
          <w:p w14:paraId="2B8533E8" w14:textId="77777777" w:rsidR="00BB5463" w:rsidRPr="00307F49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FK, Not Null</w:t>
            </w:r>
          </w:p>
        </w:tc>
      </w:tr>
      <w:tr w:rsidR="00BB5463" w:rsidRPr="008F6ED0" w14:paraId="67F68D4E" w14:textId="77777777" w:rsidTr="00C22ECA">
        <w:tc>
          <w:tcPr>
            <w:tcW w:w="2406" w:type="dxa"/>
          </w:tcPr>
          <w:p w14:paraId="1B41D11E" w14:textId="77777777" w:rsidR="00BB5463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984" w:type="dxa"/>
          </w:tcPr>
          <w:p w14:paraId="470036FA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842" w:type="dxa"/>
          </w:tcPr>
          <w:p w14:paraId="6E49EEC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3395" w:type="dxa"/>
          </w:tcPr>
          <w:p w14:paraId="3CB78859" w14:textId="400C56D4" w:rsidR="00BB5463" w:rsidRPr="008F6ED0" w:rsidRDefault="00BB5463" w:rsidP="00C22ECA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  <w:r w:rsidR="00C22ECA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&gt;0</w:t>
            </w:r>
          </w:p>
        </w:tc>
      </w:tr>
      <w:tr w:rsidR="00BB5463" w:rsidRPr="008F6ED0" w14:paraId="04ED380A" w14:textId="77777777" w:rsidTr="00C22ECA">
        <w:tc>
          <w:tcPr>
            <w:tcW w:w="2406" w:type="dxa"/>
          </w:tcPr>
          <w:p w14:paraId="7897D468" w14:textId="52B6068F" w:rsidR="00BB5463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fk_prod</w:t>
            </w:r>
            <w:proofErr w:type="spellEnd"/>
          </w:p>
        </w:tc>
        <w:tc>
          <w:tcPr>
            <w:tcW w:w="1984" w:type="dxa"/>
          </w:tcPr>
          <w:p w14:paraId="73BC8946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товара</w:t>
            </w:r>
          </w:p>
        </w:tc>
        <w:tc>
          <w:tcPr>
            <w:tcW w:w="1842" w:type="dxa"/>
          </w:tcPr>
          <w:p w14:paraId="22EB270F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3395" w:type="dxa"/>
          </w:tcPr>
          <w:p w14:paraId="4C66202D" w14:textId="346BD118" w:rsidR="00BB5463" w:rsidRPr="003E4917" w:rsidRDefault="00BB5463" w:rsidP="00C22ECA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FK, Not Null </w:t>
            </w:r>
          </w:p>
        </w:tc>
      </w:tr>
      <w:tr w:rsidR="00BB5463" w:rsidRPr="008F6ED0" w14:paraId="5F6B049F" w14:textId="77777777" w:rsidTr="00C22ECA">
        <w:tc>
          <w:tcPr>
            <w:tcW w:w="2406" w:type="dxa"/>
          </w:tcPr>
          <w:p w14:paraId="1B8B9B5F" w14:textId="5B115196" w:rsidR="00BB5463" w:rsidRPr="0000452B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p</w:t>
            </w:r>
            <w:r w:rsidRPr="00C93FFE">
              <w:rPr>
                <w:sz w:val="24"/>
                <w:szCs w:val="24"/>
              </w:rPr>
              <w:t>rice</w:t>
            </w:r>
            <w:proofErr w:type="spellEnd"/>
            <w:r>
              <w:rPr>
                <w:sz w:val="24"/>
                <w:szCs w:val="24"/>
                <w:lang w:val="en-US"/>
              </w:rPr>
              <w:t>_p</w:t>
            </w:r>
          </w:p>
        </w:tc>
        <w:tc>
          <w:tcPr>
            <w:tcW w:w="1984" w:type="dxa"/>
          </w:tcPr>
          <w:p w14:paraId="55D446C7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п</w:t>
            </w:r>
          </w:p>
        </w:tc>
        <w:tc>
          <w:tcPr>
            <w:tcW w:w="1842" w:type="dxa"/>
          </w:tcPr>
          <w:p w14:paraId="4BAC3422" w14:textId="5FDC3E79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5649C">
              <w:rPr>
                <w:sz w:val="24"/>
                <w:szCs w:val="24"/>
              </w:rPr>
              <w:t>numeric</w:t>
            </w:r>
            <w:proofErr w:type="spellEnd"/>
            <w:r w:rsidRPr="0035649C">
              <w:rPr>
                <w:sz w:val="24"/>
                <w:szCs w:val="24"/>
              </w:rPr>
              <w:t>(</w:t>
            </w:r>
            <w:proofErr w:type="gramEnd"/>
            <w:r w:rsidR="00C22ECA">
              <w:rPr>
                <w:sz w:val="24"/>
                <w:szCs w:val="24"/>
                <w:lang w:val="en-US"/>
              </w:rPr>
              <w:t>10</w:t>
            </w:r>
            <w:r w:rsidRPr="0035649C">
              <w:rPr>
                <w:sz w:val="24"/>
                <w:szCs w:val="24"/>
              </w:rPr>
              <w:t>, 2)</w:t>
            </w:r>
          </w:p>
        </w:tc>
        <w:tc>
          <w:tcPr>
            <w:tcW w:w="3395" w:type="dxa"/>
          </w:tcPr>
          <w:p w14:paraId="720FB3A0" w14:textId="527BA58F" w:rsidR="00BB5463" w:rsidRPr="008F6ED0" w:rsidRDefault="00BB5463" w:rsidP="00C22ECA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  <w:r w:rsidR="00C22ECA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&gt;0</w:t>
            </w:r>
          </w:p>
        </w:tc>
      </w:tr>
      <w:tr w:rsidR="00BB5463" w:rsidRPr="008F6ED0" w14:paraId="7BB23705" w14:textId="77777777" w:rsidTr="00C22ECA">
        <w:tc>
          <w:tcPr>
            <w:tcW w:w="2406" w:type="dxa"/>
          </w:tcPr>
          <w:p w14:paraId="279D3F93" w14:textId="77777777" w:rsidR="00BB5463" w:rsidRPr="0000452B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proofErr w:type="spellStart"/>
            <w:r w:rsidRPr="0000452B">
              <w:rPr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1984" w:type="dxa"/>
          </w:tcPr>
          <w:p w14:paraId="569CAEE3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</w:t>
            </w:r>
          </w:p>
        </w:tc>
        <w:tc>
          <w:tcPr>
            <w:tcW w:w="1842" w:type="dxa"/>
          </w:tcPr>
          <w:p w14:paraId="53EE150D" w14:textId="77777777" w:rsidR="00BB5463" w:rsidRPr="008F6ED0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3395" w:type="dxa"/>
          </w:tcPr>
          <w:p w14:paraId="6FAA84B6" w14:textId="77777777" w:rsidR="00BB5463" w:rsidRPr="003E4917" w:rsidRDefault="00BB5463" w:rsidP="00FD0A47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&gt;0</w:t>
            </w:r>
          </w:p>
        </w:tc>
      </w:tr>
    </w:tbl>
    <w:p w14:paraId="32593B55" w14:textId="77777777" w:rsidR="00BB5463" w:rsidRDefault="00BB5463" w:rsidP="00784CD4">
      <w:pPr>
        <w:pStyle w:val="a7"/>
      </w:pPr>
    </w:p>
    <w:p w14:paraId="22A78E12" w14:textId="34BE6C08" w:rsidR="00715FED" w:rsidRPr="00C93FFE" w:rsidRDefault="00715FED" w:rsidP="00715FED">
      <w:pPr>
        <w:pStyle w:val="a7"/>
        <w:rPr>
          <w:lang w:val="en-US"/>
        </w:rPr>
      </w:pPr>
      <w:r>
        <w:t xml:space="preserve">Таблица </w:t>
      </w:r>
      <w:r w:rsidR="00C22ECA">
        <w:rPr>
          <w:lang w:val="en-US"/>
        </w:rPr>
        <w:t>p</w:t>
      </w:r>
      <w:r w:rsidR="00C93FFE">
        <w:rPr>
          <w:lang w:val="en-US"/>
        </w:rPr>
        <w:t>roduct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1845"/>
        <w:gridCol w:w="2969"/>
      </w:tblGrid>
      <w:tr w:rsidR="00C93FFE" w:rsidRPr="008F6ED0" w14:paraId="397F0D28" w14:textId="77777777" w:rsidTr="00AB3041">
        <w:tc>
          <w:tcPr>
            <w:tcW w:w="2406" w:type="dxa"/>
          </w:tcPr>
          <w:p w14:paraId="11021BF0" w14:textId="77777777" w:rsidR="00715FED" w:rsidRPr="008F6ED0" w:rsidRDefault="00715FED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Столбец</w:t>
            </w:r>
          </w:p>
        </w:tc>
        <w:tc>
          <w:tcPr>
            <w:tcW w:w="2407" w:type="dxa"/>
          </w:tcPr>
          <w:p w14:paraId="18F68009" w14:textId="77777777" w:rsidR="00715FED" w:rsidRPr="008F6ED0" w:rsidRDefault="00715FED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1845" w:type="dxa"/>
          </w:tcPr>
          <w:p w14:paraId="439A9570" w14:textId="77777777" w:rsidR="00715FED" w:rsidRPr="008F6ED0" w:rsidRDefault="00715FED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69" w:type="dxa"/>
          </w:tcPr>
          <w:p w14:paraId="1C63BE0F" w14:textId="77777777" w:rsidR="00715FED" w:rsidRPr="008F6ED0" w:rsidRDefault="00715FED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C93FFE" w:rsidRPr="008F6ED0" w14:paraId="10A70528" w14:textId="77777777" w:rsidTr="00AB3041">
        <w:tc>
          <w:tcPr>
            <w:tcW w:w="2406" w:type="dxa"/>
          </w:tcPr>
          <w:p w14:paraId="5A288ADA" w14:textId="17114728" w:rsidR="00715FED" w:rsidRPr="008F6ED0" w:rsidRDefault="00C22ECA" w:rsidP="00AB3041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r w:rsidR="00C93FFE">
              <w:rPr>
                <w:sz w:val="24"/>
                <w:szCs w:val="24"/>
                <w:lang w:val="en-US"/>
              </w:rPr>
              <w:t>d_product</w:t>
            </w:r>
            <w:proofErr w:type="spellEnd"/>
          </w:p>
        </w:tc>
        <w:tc>
          <w:tcPr>
            <w:tcW w:w="2407" w:type="dxa"/>
          </w:tcPr>
          <w:p w14:paraId="6063A66F" w14:textId="4624B6CA" w:rsidR="00715FED" w:rsidRPr="008F6ED0" w:rsidRDefault="00C93FFE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товара</w:t>
            </w:r>
          </w:p>
        </w:tc>
        <w:tc>
          <w:tcPr>
            <w:tcW w:w="1845" w:type="dxa"/>
          </w:tcPr>
          <w:p w14:paraId="69F4D6F9" w14:textId="6D128020" w:rsidR="00715FED" w:rsidRPr="008F6ED0" w:rsidRDefault="00C93FFE" w:rsidP="00AB3041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15FED">
              <w:rPr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2969" w:type="dxa"/>
          </w:tcPr>
          <w:p w14:paraId="70E808D0" w14:textId="0FC92B69" w:rsidR="00715FED" w:rsidRPr="0091742D" w:rsidRDefault="00C93FFE" w:rsidP="00AB3041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PK; Not Null</w:t>
            </w:r>
          </w:p>
        </w:tc>
      </w:tr>
      <w:tr w:rsidR="00C93FFE" w:rsidRPr="008F6ED0" w14:paraId="646D0E7B" w14:textId="77777777" w:rsidTr="00AB3041">
        <w:tc>
          <w:tcPr>
            <w:tcW w:w="2406" w:type="dxa"/>
          </w:tcPr>
          <w:p w14:paraId="727D9117" w14:textId="1241B93B" w:rsidR="00715FED" w:rsidRPr="008F6ED0" w:rsidRDefault="00C22ECA" w:rsidP="00AB3041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="00C93FFE">
              <w:rPr>
                <w:sz w:val="24"/>
                <w:szCs w:val="24"/>
                <w:lang w:val="en-US"/>
              </w:rPr>
              <w:t>roduct</w:t>
            </w:r>
          </w:p>
        </w:tc>
        <w:tc>
          <w:tcPr>
            <w:tcW w:w="2407" w:type="dxa"/>
          </w:tcPr>
          <w:p w14:paraId="56341D16" w14:textId="7DD83CF9" w:rsidR="00715FED" w:rsidRPr="008F6ED0" w:rsidRDefault="00C93FFE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</w:t>
            </w:r>
          </w:p>
        </w:tc>
        <w:tc>
          <w:tcPr>
            <w:tcW w:w="1845" w:type="dxa"/>
          </w:tcPr>
          <w:p w14:paraId="284CA70A" w14:textId="2335652E" w:rsidR="00715FED" w:rsidRPr="008F6ED0" w:rsidRDefault="00C93FFE" w:rsidP="00AB3041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16)</w:t>
            </w:r>
          </w:p>
        </w:tc>
        <w:tc>
          <w:tcPr>
            <w:tcW w:w="2969" w:type="dxa"/>
          </w:tcPr>
          <w:p w14:paraId="1FB10081" w14:textId="59A2A97F" w:rsidR="00715FED" w:rsidRPr="008F6ED0" w:rsidRDefault="00C93FFE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</w:tr>
      <w:tr w:rsidR="0035649C" w:rsidRPr="008F6ED0" w14:paraId="5A9DED9C" w14:textId="77777777" w:rsidTr="00AB3041">
        <w:tc>
          <w:tcPr>
            <w:tcW w:w="2406" w:type="dxa"/>
          </w:tcPr>
          <w:p w14:paraId="3CD78FE8" w14:textId="5B162335" w:rsidR="0035649C" w:rsidRPr="0035649C" w:rsidRDefault="00C93FFE" w:rsidP="00AB3041">
            <w:pPr>
              <w:pStyle w:val="a7"/>
              <w:ind w:firstLine="0"/>
              <w:rPr>
                <w:strike/>
                <w:sz w:val="24"/>
                <w:szCs w:val="24"/>
                <w:lang w:val="en-US"/>
              </w:rPr>
            </w:pPr>
            <w:proofErr w:type="spellStart"/>
            <w:r>
              <w:rPr>
                <w:strike/>
                <w:sz w:val="24"/>
                <w:szCs w:val="24"/>
                <w:lang w:val="en-US"/>
              </w:rPr>
              <w:t>Fk_unit</w:t>
            </w:r>
            <w:proofErr w:type="spellEnd"/>
          </w:p>
        </w:tc>
        <w:tc>
          <w:tcPr>
            <w:tcW w:w="2407" w:type="dxa"/>
          </w:tcPr>
          <w:p w14:paraId="34B88103" w14:textId="4B1E0FA8" w:rsidR="0035649C" w:rsidRPr="0035649C" w:rsidRDefault="00C93FFE" w:rsidP="00AB3041">
            <w:pPr>
              <w:pStyle w:val="a7"/>
              <w:ind w:firstLine="0"/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Код ЕИ</w:t>
            </w:r>
          </w:p>
        </w:tc>
        <w:tc>
          <w:tcPr>
            <w:tcW w:w="1845" w:type="dxa"/>
          </w:tcPr>
          <w:p w14:paraId="253A1FBE" w14:textId="037465F7" w:rsidR="0035649C" w:rsidRPr="0035649C" w:rsidRDefault="00C93FFE" w:rsidP="00AB3041">
            <w:pPr>
              <w:pStyle w:val="a7"/>
              <w:ind w:firstLine="0"/>
              <w:rPr>
                <w:strike/>
                <w:sz w:val="24"/>
                <w:szCs w:val="24"/>
                <w:lang w:val="en-US"/>
              </w:rPr>
            </w:pPr>
            <w:r>
              <w:rPr>
                <w:strike/>
                <w:sz w:val="24"/>
                <w:szCs w:val="24"/>
                <w:lang w:val="en-US"/>
              </w:rPr>
              <w:t>int</w:t>
            </w:r>
          </w:p>
        </w:tc>
        <w:tc>
          <w:tcPr>
            <w:tcW w:w="2969" w:type="dxa"/>
          </w:tcPr>
          <w:p w14:paraId="41E072B9" w14:textId="7272683F" w:rsidR="0035649C" w:rsidRPr="0035649C" w:rsidRDefault="0035649C" w:rsidP="00AB3041">
            <w:pPr>
              <w:pStyle w:val="a7"/>
              <w:ind w:firstLine="0"/>
              <w:rPr>
                <w:strike/>
                <w:sz w:val="24"/>
                <w:szCs w:val="24"/>
                <w:lang w:val="en-US"/>
              </w:rPr>
            </w:pPr>
          </w:p>
        </w:tc>
      </w:tr>
      <w:tr w:rsidR="0035649C" w:rsidRPr="008F6ED0" w14:paraId="7AB945A5" w14:textId="77777777" w:rsidTr="00AB3041">
        <w:tc>
          <w:tcPr>
            <w:tcW w:w="2406" w:type="dxa"/>
          </w:tcPr>
          <w:p w14:paraId="7F515C87" w14:textId="0A5A1508" w:rsidR="0035649C" w:rsidRPr="00C93FFE" w:rsidRDefault="00C22ECA" w:rsidP="00AB3041">
            <w:pPr>
              <w:pStyle w:val="a7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</w:t>
            </w:r>
            <w:r w:rsidR="00C93FFE" w:rsidRPr="00C93FFE">
              <w:rPr>
                <w:sz w:val="24"/>
                <w:szCs w:val="24"/>
              </w:rPr>
              <w:t>rice</w:t>
            </w:r>
            <w:proofErr w:type="spellEnd"/>
          </w:p>
        </w:tc>
        <w:tc>
          <w:tcPr>
            <w:tcW w:w="2407" w:type="dxa"/>
          </w:tcPr>
          <w:p w14:paraId="6F57A8BE" w14:textId="51CFDC38" w:rsidR="0035649C" w:rsidRDefault="00C93FFE" w:rsidP="00AB3041">
            <w:pPr>
              <w:pStyle w:val="a7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</w:t>
            </w:r>
          </w:p>
        </w:tc>
        <w:tc>
          <w:tcPr>
            <w:tcW w:w="1845" w:type="dxa"/>
          </w:tcPr>
          <w:p w14:paraId="10F16B0D" w14:textId="4B44D9A4" w:rsidR="0035649C" w:rsidRPr="0035649C" w:rsidRDefault="00C93FFE" w:rsidP="00AB3041">
            <w:pPr>
              <w:pStyle w:val="a7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C93FFE">
              <w:rPr>
                <w:sz w:val="24"/>
                <w:szCs w:val="24"/>
              </w:rPr>
              <w:t>numeric</w:t>
            </w:r>
            <w:proofErr w:type="spellEnd"/>
            <w:r w:rsidRPr="00C93FFE"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10</w:t>
            </w:r>
            <w:r w:rsidRPr="00C93FFE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2</w:t>
            </w:r>
            <w:r w:rsidRPr="00C93FFE">
              <w:rPr>
                <w:sz w:val="24"/>
                <w:szCs w:val="24"/>
              </w:rPr>
              <w:t>)</w:t>
            </w:r>
          </w:p>
        </w:tc>
        <w:tc>
          <w:tcPr>
            <w:tcW w:w="2969" w:type="dxa"/>
          </w:tcPr>
          <w:p w14:paraId="18A4861A" w14:textId="0A423DD5" w:rsidR="00C93FFE" w:rsidRPr="0035649C" w:rsidRDefault="00C93FFE" w:rsidP="00C22ECA">
            <w:pPr>
              <w:pStyle w:val="a7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 Null,</w:t>
            </w:r>
            <w:r w:rsidR="00C22EC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&gt;=0</w:t>
            </w:r>
            <w:r w:rsidR="00C22ECA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Default =0</w:t>
            </w:r>
          </w:p>
        </w:tc>
      </w:tr>
    </w:tbl>
    <w:p w14:paraId="277D2F4D" w14:textId="77777777" w:rsidR="00BC1B7B" w:rsidRDefault="00BC1B7B" w:rsidP="000F6225"/>
    <w:p w14:paraId="088C6AD4" w14:textId="5A154734" w:rsidR="003D4266" w:rsidRDefault="003D4266">
      <w:pPr>
        <w:spacing w:after="160" w:line="259" w:lineRule="auto"/>
      </w:pPr>
      <w:r>
        <w:br w:type="page"/>
      </w:r>
    </w:p>
    <w:p w14:paraId="0DEAEFEE" w14:textId="77777777" w:rsidR="000F6225" w:rsidRDefault="00FA377F" w:rsidP="000F6225">
      <w:pPr>
        <w:pStyle w:val="1"/>
      </w:pPr>
      <w:r>
        <w:lastRenderedPageBreak/>
        <w:t>5. ОПИСАНИЕ ПРИЛОЖЕНИЯ</w:t>
      </w:r>
    </w:p>
    <w:p w14:paraId="090337AF" w14:textId="77777777" w:rsidR="00F81A74" w:rsidRPr="00F81A74" w:rsidRDefault="00F81A74" w:rsidP="00F81A74"/>
    <w:p w14:paraId="5B7BED38" w14:textId="77777777" w:rsidR="00703CEA" w:rsidRDefault="00703CEA" w:rsidP="00A63310">
      <w:pPr>
        <w:pStyle w:val="a7"/>
      </w:pPr>
      <w:r>
        <w:t>На рисунке 2 отображены кнопки, позволя</w:t>
      </w:r>
      <w:r w:rsidR="00FE70CC">
        <w:t>ющие открывать</w:t>
      </w:r>
      <w:r>
        <w:t xml:space="preserve"> формы для работы с клиентами, исполнителями,</w:t>
      </w:r>
      <w:r w:rsidR="00C6668F">
        <w:t xml:space="preserve"> видами работ, марками</w:t>
      </w:r>
      <w:r>
        <w:t>, автомобилями</w:t>
      </w:r>
      <w:r w:rsidR="00C6668F">
        <w:t xml:space="preserve"> и заказами.</w:t>
      </w:r>
    </w:p>
    <w:p w14:paraId="3C486379" w14:textId="77777777" w:rsidR="00703CEA" w:rsidRDefault="009277B4" w:rsidP="00796039">
      <w:pPr>
        <w:pStyle w:val="a7"/>
      </w:pPr>
      <w:r>
        <w:t>Также можно просматривать итоги по клиентам, исполнителям и работе.</w:t>
      </w:r>
    </w:p>
    <w:p w14:paraId="49E917B1" w14:textId="77777777" w:rsidR="00B960FB" w:rsidRDefault="00B960FB" w:rsidP="00796039">
      <w:pPr>
        <w:pStyle w:val="a7"/>
      </w:pPr>
    </w:p>
    <w:p w14:paraId="401CE289" w14:textId="77777777" w:rsidR="003022DB" w:rsidRDefault="00A72A55" w:rsidP="00B960FB">
      <w:pPr>
        <w:pStyle w:val="a9"/>
      </w:pPr>
      <w:r>
        <w:rPr>
          <w:noProof/>
          <w:lang w:eastAsia="ru-RU"/>
        </w:rPr>
        <w:drawing>
          <wp:inline distT="0" distB="0" distL="0" distR="0" wp14:anchorId="5916F4C5" wp14:editId="60B8FF95">
            <wp:extent cx="4977581" cy="28593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047" cy="286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89D9" w14:textId="77777777" w:rsidR="003022DB" w:rsidRPr="00796039" w:rsidRDefault="003022DB" w:rsidP="00B960FB">
      <w:pPr>
        <w:pStyle w:val="aa"/>
      </w:pPr>
      <w:r>
        <w:t xml:space="preserve">Рисунок 2 – </w:t>
      </w:r>
      <w:r w:rsidRPr="00B960FB">
        <w:t>Главная</w:t>
      </w:r>
      <w:r>
        <w:t xml:space="preserve"> форма приложения</w:t>
      </w:r>
    </w:p>
    <w:p w14:paraId="345408C6" w14:textId="77777777" w:rsidR="00796039" w:rsidRPr="00796039" w:rsidRDefault="00796039" w:rsidP="00747333">
      <w:pPr>
        <w:pStyle w:val="a7"/>
        <w:ind w:firstLine="0"/>
      </w:pPr>
    </w:p>
    <w:p w14:paraId="16E15D96" w14:textId="77777777" w:rsidR="0046315B" w:rsidRDefault="0046315B" w:rsidP="0046315B">
      <w:pPr>
        <w:pStyle w:val="aa"/>
      </w:pPr>
    </w:p>
    <w:p w14:paraId="6599D1EA" w14:textId="77777777" w:rsidR="00CA7481" w:rsidRPr="00F86D65" w:rsidRDefault="00CA7481" w:rsidP="00904231"/>
    <w:sectPr w:rsidR="00CA7481" w:rsidRPr="00F86D65" w:rsidSect="00BC39CF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28953" w14:textId="77777777" w:rsidR="00981A47" w:rsidRDefault="00981A47" w:rsidP="00F8626B">
      <w:pPr>
        <w:spacing w:line="240" w:lineRule="auto"/>
      </w:pPr>
      <w:r>
        <w:separator/>
      </w:r>
    </w:p>
  </w:endnote>
  <w:endnote w:type="continuationSeparator" w:id="0">
    <w:p w14:paraId="62F90C94" w14:textId="77777777" w:rsidR="00981A47" w:rsidRDefault="00981A47" w:rsidP="00F862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5686C" w14:textId="77777777" w:rsidR="00981A47" w:rsidRDefault="00981A47" w:rsidP="00F8626B">
      <w:pPr>
        <w:spacing w:line="240" w:lineRule="auto"/>
      </w:pPr>
      <w:r>
        <w:separator/>
      </w:r>
    </w:p>
  </w:footnote>
  <w:footnote w:type="continuationSeparator" w:id="0">
    <w:p w14:paraId="3F5515F7" w14:textId="77777777" w:rsidR="00981A47" w:rsidRDefault="00981A47" w:rsidP="00F862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AD246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5E071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54C6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DE7E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D6C6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3255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5C39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3467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463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4ABFC6"/>
    <w:lvl w:ilvl="0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3BC4A6D"/>
    <w:multiLevelType w:val="hybridMultilevel"/>
    <w:tmpl w:val="126CF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1622">
    <w:abstractNumId w:val="9"/>
  </w:num>
  <w:num w:numId="2" w16cid:durableId="967512140">
    <w:abstractNumId w:val="7"/>
  </w:num>
  <w:num w:numId="3" w16cid:durableId="366377035">
    <w:abstractNumId w:val="6"/>
  </w:num>
  <w:num w:numId="4" w16cid:durableId="156653978">
    <w:abstractNumId w:val="5"/>
  </w:num>
  <w:num w:numId="5" w16cid:durableId="1661735518">
    <w:abstractNumId w:val="4"/>
  </w:num>
  <w:num w:numId="6" w16cid:durableId="107938691">
    <w:abstractNumId w:val="8"/>
  </w:num>
  <w:num w:numId="7" w16cid:durableId="642545961">
    <w:abstractNumId w:val="3"/>
  </w:num>
  <w:num w:numId="8" w16cid:durableId="808859706">
    <w:abstractNumId w:val="2"/>
  </w:num>
  <w:num w:numId="9" w16cid:durableId="1102603922">
    <w:abstractNumId w:val="1"/>
  </w:num>
  <w:num w:numId="10" w16cid:durableId="655651226">
    <w:abstractNumId w:val="0"/>
  </w:num>
  <w:num w:numId="11" w16cid:durableId="700009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15"/>
    <w:rsid w:val="0000452B"/>
    <w:rsid w:val="00005217"/>
    <w:rsid w:val="00012B93"/>
    <w:rsid w:val="000258C4"/>
    <w:rsid w:val="000304C0"/>
    <w:rsid w:val="000355BF"/>
    <w:rsid w:val="00035C38"/>
    <w:rsid w:val="00035CBB"/>
    <w:rsid w:val="00037879"/>
    <w:rsid w:val="000429D4"/>
    <w:rsid w:val="00042B21"/>
    <w:rsid w:val="000459A1"/>
    <w:rsid w:val="00052733"/>
    <w:rsid w:val="0005434E"/>
    <w:rsid w:val="0005455D"/>
    <w:rsid w:val="000629BA"/>
    <w:rsid w:val="000656ED"/>
    <w:rsid w:val="00065ED3"/>
    <w:rsid w:val="00066240"/>
    <w:rsid w:val="000774EB"/>
    <w:rsid w:val="00082F86"/>
    <w:rsid w:val="00084F80"/>
    <w:rsid w:val="000877C1"/>
    <w:rsid w:val="00092501"/>
    <w:rsid w:val="00092FE4"/>
    <w:rsid w:val="0009757F"/>
    <w:rsid w:val="000979D7"/>
    <w:rsid w:val="000A136C"/>
    <w:rsid w:val="000A1ED6"/>
    <w:rsid w:val="000A29D2"/>
    <w:rsid w:val="000A52B9"/>
    <w:rsid w:val="000A692A"/>
    <w:rsid w:val="000B3199"/>
    <w:rsid w:val="000B54A1"/>
    <w:rsid w:val="000B753F"/>
    <w:rsid w:val="000B7E75"/>
    <w:rsid w:val="000C2588"/>
    <w:rsid w:val="000C7B74"/>
    <w:rsid w:val="000D2C32"/>
    <w:rsid w:val="000D3F4F"/>
    <w:rsid w:val="000E41FA"/>
    <w:rsid w:val="000E55F3"/>
    <w:rsid w:val="000F6225"/>
    <w:rsid w:val="001016F2"/>
    <w:rsid w:val="00101B98"/>
    <w:rsid w:val="001045A5"/>
    <w:rsid w:val="00105A2B"/>
    <w:rsid w:val="00105B56"/>
    <w:rsid w:val="001104DC"/>
    <w:rsid w:val="00121769"/>
    <w:rsid w:val="00122484"/>
    <w:rsid w:val="00123AEC"/>
    <w:rsid w:val="0013093F"/>
    <w:rsid w:val="00135D42"/>
    <w:rsid w:val="00136311"/>
    <w:rsid w:val="0014106D"/>
    <w:rsid w:val="00150548"/>
    <w:rsid w:val="00152A25"/>
    <w:rsid w:val="00152E4F"/>
    <w:rsid w:val="001534D5"/>
    <w:rsid w:val="001547A0"/>
    <w:rsid w:val="00156124"/>
    <w:rsid w:val="001700A1"/>
    <w:rsid w:val="0018380C"/>
    <w:rsid w:val="00184FA1"/>
    <w:rsid w:val="0018632D"/>
    <w:rsid w:val="001869E6"/>
    <w:rsid w:val="001927F6"/>
    <w:rsid w:val="001A0897"/>
    <w:rsid w:val="001A151D"/>
    <w:rsid w:val="001A4E3D"/>
    <w:rsid w:val="001B0C5F"/>
    <w:rsid w:val="001C044A"/>
    <w:rsid w:val="001C7CF7"/>
    <w:rsid w:val="001D3EDB"/>
    <w:rsid w:val="001E24B8"/>
    <w:rsid w:val="001E342B"/>
    <w:rsid w:val="001E5C40"/>
    <w:rsid w:val="001F1C6B"/>
    <w:rsid w:val="0020060B"/>
    <w:rsid w:val="00204D70"/>
    <w:rsid w:val="00216231"/>
    <w:rsid w:val="00216D7D"/>
    <w:rsid w:val="00226275"/>
    <w:rsid w:val="00231B3A"/>
    <w:rsid w:val="00235130"/>
    <w:rsid w:val="00243D86"/>
    <w:rsid w:val="00250390"/>
    <w:rsid w:val="00254A62"/>
    <w:rsid w:val="00254AD9"/>
    <w:rsid w:val="00275555"/>
    <w:rsid w:val="00281E66"/>
    <w:rsid w:val="00282305"/>
    <w:rsid w:val="0028395C"/>
    <w:rsid w:val="00283C20"/>
    <w:rsid w:val="00283C81"/>
    <w:rsid w:val="002864C4"/>
    <w:rsid w:val="00291629"/>
    <w:rsid w:val="00293C7A"/>
    <w:rsid w:val="002940E0"/>
    <w:rsid w:val="00294C4E"/>
    <w:rsid w:val="002A38A4"/>
    <w:rsid w:val="002A4613"/>
    <w:rsid w:val="002B204D"/>
    <w:rsid w:val="002B418D"/>
    <w:rsid w:val="002C030A"/>
    <w:rsid w:val="002C27FF"/>
    <w:rsid w:val="002C540D"/>
    <w:rsid w:val="002E2C41"/>
    <w:rsid w:val="002F2B87"/>
    <w:rsid w:val="002F6D47"/>
    <w:rsid w:val="0030077A"/>
    <w:rsid w:val="003022DB"/>
    <w:rsid w:val="00305474"/>
    <w:rsid w:val="00307528"/>
    <w:rsid w:val="00307F49"/>
    <w:rsid w:val="00314CC4"/>
    <w:rsid w:val="003153CE"/>
    <w:rsid w:val="00320F25"/>
    <w:rsid w:val="0032543B"/>
    <w:rsid w:val="00331C60"/>
    <w:rsid w:val="003355DB"/>
    <w:rsid w:val="003359C0"/>
    <w:rsid w:val="003361CA"/>
    <w:rsid w:val="00337E64"/>
    <w:rsid w:val="0034071E"/>
    <w:rsid w:val="0034079E"/>
    <w:rsid w:val="00344D2C"/>
    <w:rsid w:val="003543E9"/>
    <w:rsid w:val="00354B65"/>
    <w:rsid w:val="0035649C"/>
    <w:rsid w:val="00356906"/>
    <w:rsid w:val="00356947"/>
    <w:rsid w:val="00360401"/>
    <w:rsid w:val="00360CDC"/>
    <w:rsid w:val="00365B6C"/>
    <w:rsid w:val="00380B2B"/>
    <w:rsid w:val="00381A4E"/>
    <w:rsid w:val="00387F54"/>
    <w:rsid w:val="003922CB"/>
    <w:rsid w:val="003A01AB"/>
    <w:rsid w:val="003A35F3"/>
    <w:rsid w:val="003A51E9"/>
    <w:rsid w:val="003A6D3D"/>
    <w:rsid w:val="003B0105"/>
    <w:rsid w:val="003B4ED1"/>
    <w:rsid w:val="003B5A7C"/>
    <w:rsid w:val="003C5506"/>
    <w:rsid w:val="003D0B61"/>
    <w:rsid w:val="003D2314"/>
    <w:rsid w:val="003D3F45"/>
    <w:rsid w:val="003D4266"/>
    <w:rsid w:val="003D6B8D"/>
    <w:rsid w:val="003D7633"/>
    <w:rsid w:val="003E3651"/>
    <w:rsid w:val="003E4917"/>
    <w:rsid w:val="003E7B28"/>
    <w:rsid w:val="003E7DE5"/>
    <w:rsid w:val="003F0D8D"/>
    <w:rsid w:val="003F7109"/>
    <w:rsid w:val="003F7188"/>
    <w:rsid w:val="00406865"/>
    <w:rsid w:val="004077DE"/>
    <w:rsid w:val="004135EE"/>
    <w:rsid w:val="00431045"/>
    <w:rsid w:val="00431F7C"/>
    <w:rsid w:val="00442F35"/>
    <w:rsid w:val="00443FA2"/>
    <w:rsid w:val="00444A08"/>
    <w:rsid w:val="00445FC3"/>
    <w:rsid w:val="00446293"/>
    <w:rsid w:val="004500AE"/>
    <w:rsid w:val="0046175D"/>
    <w:rsid w:val="0046315B"/>
    <w:rsid w:val="00467030"/>
    <w:rsid w:val="00470F44"/>
    <w:rsid w:val="00473D5D"/>
    <w:rsid w:val="0048232F"/>
    <w:rsid w:val="00483EA7"/>
    <w:rsid w:val="004850B0"/>
    <w:rsid w:val="00485845"/>
    <w:rsid w:val="00490F8A"/>
    <w:rsid w:val="00495148"/>
    <w:rsid w:val="00497763"/>
    <w:rsid w:val="004A084C"/>
    <w:rsid w:val="004A4AB5"/>
    <w:rsid w:val="004B014F"/>
    <w:rsid w:val="004B492A"/>
    <w:rsid w:val="004C740F"/>
    <w:rsid w:val="004C7BA5"/>
    <w:rsid w:val="004D67B7"/>
    <w:rsid w:val="004E6DE8"/>
    <w:rsid w:val="004E7388"/>
    <w:rsid w:val="004F18D1"/>
    <w:rsid w:val="004F1C7D"/>
    <w:rsid w:val="004F2A70"/>
    <w:rsid w:val="004F4066"/>
    <w:rsid w:val="005031B0"/>
    <w:rsid w:val="00504761"/>
    <w:rsid w:val="00512313"/>
    <w:rsid w:val="00516887"/>
    <w:rsid w:val="00524527"/>
    <w:rsid w:val="00526847"/>
    <w:rsid w:val="00542F89"/>
    <w:rsid w:val="00544B03"/>
    <w:rsid w:val="00547118"/>
    <w:rsid w:val="00553F15"/>
    <w:rsid w:val="005554C4"/>
    <w:rsid w:val="00563127"/>
    <w:rsid w:val="005633F5"/>
    <w:rsid w:val="00563915"/>
    <w:rsid w:val="00566DE9"/>
    <w:rsid w:val="00570E42"/>
    <w:rsid w:val="00575AA7"/>
    <w:rsid w:val="00576B67"/>
    <w:rsid w:val="00580EC8"/>
    <w:rsid w:val="005814D2"/>
    <w:rsid w:val="0058570A"/>
    <w:rsid w:val="00587641"/>
    <w:rsid w:val="00590D7D"/>
    <w:rsid w:val="005968FA"/>
    <w:rsid w:val="00596E3B"/>
    <w:rsid w:val="005A26AF"/>
    <w:rsid w:val="005B1C48"/>
    <w:rsid w:val="005B3F78"/>
    <w:rsid w:val="005B6132"/>
    <w:rsid w:val="005B67E6"/>
    <w:rsid w:val="005B6B13"/>
    <w:rsid w:val="005B6E61"/>
    <w:rsid w:val="005C33DD"/>
    <w:rsid w:val="005D0268"/>
    <w:rsid w:val="005D2892"/>
    <w:rsid w:val="005D2D1C"/>
    <w:rsid w:val="005D7FBB"/>
    <w:rsid w:val="005E0AB5"/>
    <w:rsid w:val="005E2F63"/>
    <w:rsid w:val="005F4DE0"/>
    <w:rsid w:val="005F5F52"/>
    <w:rsid w:val="006031F9"/>
    <w:rsid w:val="00603231"/>
    <w:rsid w:val="0060340D"/>
    <w:rsid w:val="00607C46"/>
    <w:rsid w:val="00610813"/>
    <w:rsid w:val="006222E5"/>
    <w:rsid w:val="0062589C"/>
    <w:rsid w:val="006306FB"/>
    <w:rsid w:val="006466AF"/>
    <w:rsid w:val="00654A2B"/>
    <w:rsid w:val="00654EE2"/>
    <w:rsid w:val="00656308"/>
    <w:rsid w:val="006662AF"/>
    <w:rsid w:val="00671A92"/>
    <w:rsid w:val="00672EFC"/>
    <w:rsid w:val="006757F5"/>
    <w:rsid w:val="006928E1"/>
    <w:rsid w:val="006A0643"/>
    <w:rsid w:val="006A33C3"/>
    <w:rsid w:val="006A626E"/>
    <w:rsid w:val="006B333E"/>
    <w:rsid w:val="006C7277"/>
    <w:rsid w:val="006D6956"/>
    <w:rsid w:val="007020E4"/>
    <w:rsid w:val="00703CEA"/>
    <w:rsid w:val="007150D1"/>
    <w:rsid w:val="00715FED"/>
    <w:rsid w:val="007220EB"/>
    <w:rsid w:val="00726BF8"/>
    <w:rsid w:val="0073071C"/>
    <w:rsid w:val="00734AF1"/>
    <w:rsid w:val="00747333"/>
    <w:rsid w:val="00752F74"/>
    <w:rsid w:val="00753D91"/>
    <w:rsid w:val="0076093C"/>
    <w:rsid w:val="0077724B"/>
    <w:rsid w:val="00780999"/>
    <w:rsid w:val="00784CD4"/>
    <w:rsid w:val="00785325"/>
    <w:rsid w:val="00796039"/>
    <w:rsid w:val="0079779D"/>
    <w:rsid w:val="00797F61"/>
    <w:rsid w:val="007A0466"/>
    <w:rsid w:val="007A0C71"/>
    <w:rsid w:val="007A280B"/>
    <w:rsid w:val="007A3081"/>
    <w:rsid w:val="007A389B"/>
    <w:rsid w:val="007A5A6D"/>
    <w:rsid w:val="007A5D50"/>
    <w:rsid w:val="007A7B98"/>
    <w:rsid w:val="007B6F8C"/>
    <w:rsid w:val="007B79C1"/>
    <w:rsid w:val="007C0A24"/>
    <w:rsid w:val="007C1F58"/>
    <w:rsid w:val="007C405A"/>
    <w:rsid w:val="007C4D16"/>
    <w:rsid w:val="007D298C"/>
    <w:rsid w:val="007D2CFD"/>
    <w:rsid w:val="007E5AFD"/>
    <w:rsid w:val="007E6BD7"/>
    <w:rsid w:val="007E6D8B"/>
    <w:rsid w:val="007F0B41"/>
    <w:rsid w:val="007F3A9B"/>
    <w:rsid w:val="008050A5"/>
    <w:rsid w:val="00811568"/>
    <w:rsid w:val="0081223F"/>
    <w:rsid w:val="00812569"/>
    <w:rsid w:val="00816206"/>
    <w:rsid w:val="008174DA"/>
    <w:rsid w:val="0082385B"/>
    <w:rsid w:val="0082491E"/>
    <w:rsid w:val="00827AF9"/>
    <w:rsid w:val="00830027"/>
    <w:rsid w:val="0083142B"/>
    <w:rsid w:val="00835D7E"/>
    <w:rsid w:val="00837333"/>
    <w:rsid w:val="00841009"/>
    <w:rsid w:val="008420B3"/>
    <w:rsid w:val="00843C55"/>
    <w:rsid w:val="0084696B"/>
    <w:rsid w:val="00847C77"/>
    <w:rsid w:val="00851F0D"/>
    <w:rsid w:val="0085259A"/>
    <w:rsid w:val="00853733"/>
    <w:rsid w:val="008538B3"/>
    <w:rsid w:val="00870736"/>
    <w:rsid w:val="008713B2"/>
    <w:rsid w:val="008721A2"/>
    <w:rsid w:val="00873201"/>
    <w:rsid w:val="00877A96"/>
    <w:rsid w:val="00877DCB"/>
    <w:rsid w:val="00887150"/>
    <w:rsid w:val="00890BFC"/>
    <w:rsid w:val="008922A0"/>
    <w:rsid w:val="008A1620"/>
    <w:rsid w:val="008A2871"/>
    <w:rsid w:val="008A3866"/>
    <w:rsid w:val="008A45A3"/>
    <w:rsid w:val="008A6215"/>
    <w:rsid w:val="008A7C23"/>
    <w:rsid w:val="008B6607"/>
    <w:rsid w:val="008C3B2F"/>
    <w:rsid w:val="008E0D23"/>
    <w:rsid w:val="008E117D"/>
    <w:rsid w:val="008E2738"/>
    <w:rsid w:val="008E27C7"/>
    <w:rsid w:val="008E4F43"/>
    <w:rsid w:val="008E6C20"/>
    <w:rsid w:val="008F0733"/>
    <w:rsid w:val="008F6ED0"/>
    <w:rsid w:val="00901260"/>
    <w:rsid w:val="00904231"/>
    <w:rsid w:val="00904469"/>
    <w:rsid w:val="0090677D"/>
    <w:rsid w:val="0091554A"/>
    <w:rsid w:val="0091742D"/>
    <w:rsid w:val="00924389"/>
    <w:rsid w:val="00926C62"/>
    <w:rsid w:val="009276E9"/>
    <w:rsid w:val="009277B4"/>
    <w:rsid w:val="00930B97"/>
    <w:rsid w:val="009426E2"/>
    <w:rsid w:val="00943611"/>
    <w:rsid w:val="00946FC0"/>
    <w:rsid w:val="00950EF3"/>
    <w:rsid w:val="0095555E"/>
    <w:rsid w:val="00963E27"/>
    <w:rsid w:val="0096612B"/>
    <w:rsid w:val="00981A47"/>
    <w:rsid w:val="009865E8"/>
    <w:rsid w:val="00991B86"/>
    <w:rsid w:val="00992375"/>
    <w:rsid w:val="00993B47"/>
    <w:rsid w:val="00994120"/>
    <w:rsid w:val="009942E2"/>
    <w:rsid w:val="0099525E"/>
    <w:rsid w:val="0099729D"/>
    <w:rsid w:val="009A7DD6"/>
    <w:rsid w:val="009B3769"/>
    <w:rsid w:val="009B3B82"/>
    <w:rsid w:val="009B6419"/>
    <w:rsid w:val="009C0C6D"/>
    <w:rsid w:val="009C6FC6"/>
    <w:rsid w:val="009E09DF"/>
    <w:rsid w:val="009E55E3"/>
    <w:rsid w:val="009E6F3F"/>
    <w:rsid w:val="009F12E0"/>
    <w:rsid w:val="009F1355"/>
    <w:rsid w:val="009F2E77"/>
    <w:rsid w:val="009F718B"/>
    <w:rsid w:val="00A01AE0"/>
    <w:rsid w:val="00A02D1B"/>
    <w:rsid w:val="00A02FB0"/>
    <w:rsid w:val="00A11C21"/>
    <w:rsid w:val="00A174CB"/>
    <w:rsid w:val="00A17666"/>
    <w:rsid w:val="00A3189C"/>
    <w:rsid w:val="00A32B03"/>
    <w:rsid w:val="00A347A1"/>
    <w:rsid w:val="00A46474"/>
    <w:rsid w:val="00A4719F"/>
    <w:rsid w:val="00A535E5"/>
    <w:rsid w:val="00A57088"/>
    <w:rsid w:val="00A63310"/>
    <w:rsid w:val="00A72A55"/>
    <w:rsid w:val="00A77ABA"/>
    <w:rsid w:val="00A829E4"/>
    <w:rsid w:val="00A86DB4"/>
    <w:rsid w:val="00A93EFC"/>
    <w:rsid w:val="00AA1A03"/>
    <w:rsid w:val="00AA55FD"/>
    <w:rsid w:val="00AB3D04"/>
    <w:rsid w:val="00AB724C"/>
    <w:rsid w:val="00AC1B85"/>
    <w:rsid w:val="00AC7E8D"/>
    <w:rsid w:val="00AD1B9B"/>
    <w:rsid w:val="00AD5BEB"/>
    <w:rsid w:val="00AE5EB7"/>
    <w:rsid w:val="00B04D6B"/>
    <w:rsid w:val="00B05DE4"/>
    <w:rsid w:val="00B05F67"/>
    <w:rsid w:val="00B14DEC"/>
    <w:rsid w:val="00B16624"/>
    <w:rsid w:val="00B175E1"/>
    <w:rsid w:val="00B213E9"/>
    <w:rsid w:val="00B2727D"/>
    <w:rsid w:val="00B34EB5"/>
    <w:rsid w:val="00B47ABD"/>
    <w:rsid w:val="00B505F6"/>
    <w:rsid w:val="00B57B0B"/>
    <w:rsid w:val="00B614C1"/>
    <w:rsid w:val="00B618BC"/>
    <w:rsid w:val="00B77602"/>
    <w:rsid w:val="00B82479"/>
    <w:rsid w:val="00B85CD8"/>
    <w:rsid w:val="00B86751"/>
    <w:rsid w:val="00B93D28"/>
    <w:rsid w:val="00B960FB"/>
    <w:rsid w:val="00BA0733"/>
    <w:rsid w:val="00BA5036"/>
    <w:rsid w:val="00BA63FA"/>
    <w:rsid w:val="00BB5463"/>
    <w:rsid w:val="00BC1B7B"/>
    <w:rsid w:val="00BC2FC5"/>
    <w:rsid w:val="00BC39CF"/>
    <w:rsid w:val="00BC6198"/>
    <w:rsid w:val="00BC66CD"/>
    <w:rsid w:val="00BD3297"/>
    <w:rsid w:val="00BD4004"/>
    <w:rsid w:val="00BD48A6"/>
    <w:rsid w:val="00BF068E"/>
    <w:rsid w:val="00BF1677"/>
    <w:rsid w:val="00BF752F"/>
    <w:rsid w:val="00C02D1D"/>
    <w:rsid w:val="00C06120"/>
    <w:rsid w:val="00C22ECA"/>
    <w:rsid w:val="00C25542"/>
    <w:rsid w:val="00C261D5"/>
    <w:rsid w:val="00C34652"/>
    <w:rsid w:val="00C46FD1"/>
    <w:rsid w:val="00C50055"/>
    <w:rsid w:val="00C52B3B"/>
    <w:rsid w:val="00C6048F"/>
    <w:rsid w:val="00C63FB1"/>
    <w:rsid w:val="00C6668F"/>
    <w:rsid w:val="00C66860"/>
    <w:rsid w:val="00C66DB6"/>
    <w:rsid w:val="00C74C27"/>
    <w:rsid w:val="00C74E91"/>
    <w:rsid w:val="00C76CEE"/>
    <w:rsid w:val="00C81B42"/>
    <w:rsid w:val="00C91229"/>
    <w:rsid w:val="00C93FFE"/>
    <w:rsid w:val="00C977A2"/>
    <w:rsid w:val="00C97EAD"/>
    <w:rsid w:val="00CA0A7F"/>
    <w:rsid w:val="00CA7481"/>
    <w:rsid w:val="00CB0610"/>
    <w:rsid w:val="00CC2F04"/>
    <w:rsid w:val="00CC5B82"/>
    <w:rsid w:val="00CD0514"/>
    <w:rsid w:val="00CD2748"/>
    <w:rsid w:val="00CE277E"/>
    <w:rsid w:val="00CE5601"/>
    <w:rsid w:val="00CF2E02"/>
    <w:rsid w:val="00CF6D14"/>
    <w:rsid w:val="00D010F7"/>
    <w:rsid w:val="00D020A0"/>
    <w:rsid w:val="00D03DA1"/>
    <w:rsid w:val="00D03EAC"/>
    <w:rsid w:val="00D11726"/>
    <w:rsid w:val="00D24EA5"/>
    <w:rsid w:val="00D266E2"/>
    <w:rsid w:val="00D358FD"/>
    <w:rsid w:val="00D40915"/>
    <w:rsid w:val="00D40F0C"/>
    <w:rsid w:val="00D51735"/>
    <w:rsid w:val="00D519F5"/>
    <w:rsid w:val="00D60294"/>
    <w:rsid w:val="00D62DB0"/>
    <w:rsid w:val="00D671A8"/>
    <w:rsid w:val="00D67F96"/>
    <w:rsid w:val="00D71989"/>
    <w:rsid w:val="00D72DDC"/>
    <w:rsid w:val="00D85AB0"/>
    <w:rsid w:val="00D938CF"/>
    <w:rsid w:val="00DA15FB"/>
    <w:rsid w:val="00DA1BF0"/>
    <w:rsid w:val="00DA33F3"/>
    <w:rsid w:val="00DA5408"/>
    <w:rsid w:val="00DA74D4"/>
    <w:rsid w:val="00DB7934"/>
    <w:rsid w:val="00DC2212"/>
    <w:rsid w:val="00DC3410"/>
    <w:rsid w:val="00DC486E"/>
    <w:rsid w:val="00DD236A"/>
    <w:rsid w:val="00DE5B8C"/>
    <w:rsid w:val="00DF4772"/>
    <w:rsid w:val="00DF759C"/>
    <w:rsid w:val="00DF7656"/>
    <w:rsid w:val="00E037A0"/>
    <w:rsid w:val="00E05033"/>
    <w:rsid w:val="00E12B0C"/>
    <w:rsid w:val="00E14388"/>
    <w:rsid w:val="00E169DC"/>
    <w:rsid w:val="00E203E0"/>
    <w:rsid w:val="00E22689"/>
    <w:rsid w:val="00E24159"/>
    <w:rsid w:val="00E2726A"/>
    <w:rsid w:val="00E3066D"/>
    <w:rsid w:val="00E3153B"/>
    <w:rsid w:val="00E344E0"/>
    <w:rsid w:val="00E405FB"/>
    <w:rsid w:val="00E42954"/>
    <w:rsid w:val="00E53092"/>
    <w:rsid w:val="00E64D81"/>
    <w:rsid w:val="00E75BFB"/>
    <w:rsid w:val="00E81A74"/>
    <w:rsid w:val="00E84C0C"/>
    <w:rsid w:val="00E878C1"/>
    <w:rsid w:val="00E94893"/>
    <w:rsid w:val="00E97CB4"/>
    <w:rsid w:val="00EA0832"/>
    <w:rsid w:val="00EA14F7"/>
    <w:rsid w:val="00EA43F4"/>
    <w:rsid w:val="00EC3B0D"/>
    <w:rsid w:val="00EC45EB"/>
    <w:rsid w:val="00EC5149"/>
    <w:rsid w:val="00EC5D0D"/>
    <w:rsid w:val="00ED5C71"/>
    <w:rsid w:val="00EE1095"/>
    <w:rsid w:val="00EE244E"/>
    <w:rsid w:val="00EE6BA0"/>
    <w:rsid w:val="00EE75A8"/>
    <w:rsid w:val="00EE77A7"/>
    <w:rsid w:val="00F13B21"/>
    <w:rsid w:val="00F2153C"/>
    <w:rsid w:val="00F219D2"/>
    <w:rsid w:val="00F2559B"/>
    <w:rsid w:val="00F34C8F"/>
    <w:rsid w:val="00F53486"/>
    <w:rsid w:val="00F5469A"/>
    <w:rsid w:val="00F55D1B"/>
    <w:rsid w:val="00F61A09"/>
    <w:rsid w:val="00F6584D"/>
    <w:rsid w:val="00F660A7"/>
    <w:rsid w:val="00F6740F"/>
    <w:rsid w:val="00F70BEE"/>
    <w:rsid w:val="00F71BDF"/>
    <w:rsid w:val="00F73760"/>
    <w:rsid w:val="00F74315"/>
    <w:rsid w:val="00F76CA9"/>
    <w:rsid w:val="00F81A74"/>
    <w:rsid w:val="00F8342D"/>
    <w:rsid w:val="00F85703"/>
    <w:rsid w:val="00F8626B"/>
    <w:rsid w:val="00F86D65"/>
    <w:rsid w:val="00F90E01"/>
    <w:rsid w:val="00F93E17"/>
    <w:rsid w:val="00FA377F"/>
    <w:rsid w:val="00FA521C"/>
    <w:rsid w:val="00FB14A0"/>
    <w:rsid w:val="00FB464A"/>
    <w:rsid w:val="00FB4C5C"/>
    <w:rsid w:val="00FC3AAC"/>
    <w:rsid w:val="00FC413C"/>
    <w:rsid w:val="00FC4AB1"/>
    <w:rsid w:val="00FD3FE0"/>
    <w:rsid w:val="00FD4AF0"/>
    <w:rsid w:val="00FD5CA6"/>
    <w:rsid w:val="00FD71C1"/>
    <w:rsid w:val="00FE08A7"/>
    <w:rsid w:val="00FE0F6C"/>
    <w:rsid w:val="00FE41CB"/>
    <w:rsid w:val="00FE70CC"/>
    <w:rsid w:val="00FF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6E388"/>
  <w15:chartTrackingRefBased/>
  <w15:docId w15:val="{71D8211B-C66A-4806-A44B-7BACEDDE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960FB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62DB0"/>
    <w:pPr>
      <w:keepNext/>
      <w:keepLines/>
      <w:pageBreakBefore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62DB0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8050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19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62D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D62DB0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Body Text"/>
    <w:basedOn w:val="a1"/>
    <w:link w:val="a6"/>
    <w:uiPriority w:val="99"/>
    <w:semiHidden/>
    <w:unhideWhenUsed/>
    <w:rsid w:val="00D62DB0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semiHidden/>
    <w:rsid w:val="00D62DB0"/>
    <w:rPr>
      <w:rFonts w:ascii="Times New Roman" w:hAnsi="Times New Roman"/>
      <w:sz w:val="28"/>
    </w:rPr>
  </w:style>
  <w:style w:type="paragraph" w:styleId="a7">
    <w:name w:val="Body Text First Indent"/>
    <w:basedOn w:val="a5"/>
    <w:link w:val="a8"/>
    <w:uiPriority w:val="99"/>
    <w:unhideWhenUsed/>
    <w:rsid w:val="00B960FB"/>
    <w:pPr>
      <w:widowControl w:val="0"/>
      <w:spacing w:after="0"/>
      <w:ind w:firstLine="709"/>
      <w:jc w:val="both"/>
    </w:pPr>
  </w:style>
  <w:style w:type="character" w:customStyle="1" w:styleId="a8">
    <w:name w:val="Красная строка Знак"/>
    <w:basedOn w:val="a6"/>
    <w:link w:val="a7"/>
    <w:uiPriority w:val="99"/>
    <w:rsid w:val="00B960FB"/>
    <w:rPr>
      <w:rFonts w:ascii="Times New Roman" w:hAnsi="Times New Roman"/>
      <w:sz w:val="28"/>
    </w:rPr>
  </w:style>
  <w:style w:type="paragraph" w:customStyle="1" w:styleId="a9">
    <w:name w:val="Рисунок"/>
    <w:basedOn w:val="a1"/>
    <w:qFormat/>
    <w:rsid w:val="00250390"/>
    <w:pPr>
      <w:keepNext/>
      <w:jc w:val="center"/>
    </w:pPr>
  </w:style>
  <w:style w:type="paragraph" w:customStyle="1" w:styleId="aa">
    <w:name w:val="РисунокП"/>
    <w:basedOn w:val="a1"/>
    <w:qFormat/>
    <w:rsid w:val="00250390"/>
    <w:pPr>
      <w:jc w:val="center"/>
    </w:pPr>
  </w:style>
  <w:style w:type="table" w:styleId="ab">
    <w:name w:val="Table Grid"/>
    <w:basedOn w:val="a3"/>
    <w:uiPriority w:val="39"/>
    <w:rsid w:val="00250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№"/>
    <w:basedOn w:val="a1"/>
    <w:qFormat/>
    <w:rsid w:val="00D24EA5"/>
    <w:pPr>
      <w:keepNext/>
      <w:jc w:val="right"/>
    </w:pPr>
    <w:rPr>
      <w:b/>
    </w:rPr>
  </w:style>
  <w:style w:type="paragraph" w:customStyle="1" w:styleId="ad">
    <w:name w:val="ТаблицаН"/>
    <w:basedOn w:val="a1"/>
    <w:qFormat/>
    <w:rsid w:val="00D24EA5"/>
    <w:pPr>
      <w:keepNext/>
      <w:jc w:val="center"/>
    </w:pPr>
    <w:rPr>
      <w:b/>
    </w:rPr>
  </w:style>
  <w:style w:type="paragraph" w:customStyle="1" w:styleId="ae">
    <w:name w:val="ТаблицаЗ"/>
    <w:basedOn w:val="a1"/>
    <w:qFormat/>
    <w:rsid w:val="00D24EA5"/>
    <w:pPr>
      <w:spacing w:line="240" w:lineRule="auto"/>
      <w:jc w:val="center"/>
    </w:pPr>
  </w:style>
  <w:style w:type="paragraph" w:customStyle="1" w:styleId="af">
    <w:name w:val="Таблица"/>
    <w:basedOn w:val="a1"/>
    <w:qFormat/>
    <w:rsid w:val="00D24EA5"/>
    <w:rPr>
      <w:sz w:val="24"/>
    </w:rPr>
  </w:style>
  <w:style w:type="paragraph" w:styleId="a0">
    <w:name w:val="List Bullet"/>
    <w:basedOn w:val="a1"/>
    <w:uiPriority w:val="99"/>
    <w:unhideWhenUsed/>
    <w:rsid w:val="00D24EA5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D24EA5"/>
    <w:pPr>
      <w:numPr>
        <w:numId w:val="6"/>
      </w:numPr>
      <w:ind w:left="1066" w:hanging="357"/>
      <w:contextualSpacing/>
    </w:pPr>
  </w:style>
  <w:style w:type="paragraph" w:customStyle="1" w:styleId="af0">
    <w:name w:val="Титул"/>
    <w:basedOn w:val="a1"/>
    <w:qFormat/>
    <w:rsid w:val="00470F44"/>
    <w:pPr>
      <w:jc w:val="center"/>
    </w:pPr>
  </w:style>
  <w:style w:type="paragraph" w:styleId="af1">
    <w:name w:val="Signature"/>
    <w:basedOn w:val="a1"/>
    <w:link w:val="af2"/>
    <w:uiPriority w:val="99"/>
    <w:unhideWhenUsed/>
    <w:rsid w:val="00470F44"/>
    <w:pPr>
      <w:spacing w:line="240" w:lineRule="auto"/>
      <w:ind w:left="6237"/>
    </w:pPr>
  </w:style>
  <w:style w:type="character" w:customStyle="1" w:styleId="af2">
    <w:name w:val="Подпись Знак"/>
    <w:basedOn w:val="a2"/>
    <w:link w:val="af1"/>
    <w:uiPriority w:val="99"/>
    <w:rsid w:val="00470F44"/>
    <w:rPr>
      <w:rFonts w:ascii="Times New Roman" w:hAnsi="Times New Roman"/>
      <w:sz w:val="28"/>
    </w:rPr>
  </w:style>
  <w:style w:type="paragraph" w:styleId="af3">
    <w:name w:val="Normal (Web)"/>
    <w:basedOn w:val="a1"/>
    <w:uiPriority w:val="99"/>
    <w:semiHidden/>
    <w:unhideWhenUsed/>
    <w:rsid w:val="00F674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8050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4">
    <w:name w:val="header"/>
    <w:basedOn w:val="a1"/>
    <w:link w:val="af5"/>
    <w:uiPriority w:val="99"/>
    <w:unhideWhenUsed/>
    <w:rsid w:val="00F8626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2"/>
    <w:link w:val="af4"/>
    <w:uiPriority w:val="99"/>
    <w:rsid w:val="00F8626B"/>
    <w:rPr>
      <w:rFonts w:ascii="Times New Roman" w:hAnsi="Times New Roman"/>
      <w:sz w:val="28"/>
    </w:rPr>
  </w:style>
  <w:style w:type="paragraph" w:styleId="af6">
    <w:name w:val="footer"/>
    <w:basedOn w:val="a1"/>
    <w:link w:val="af7"/>
    <w:uiPriority w:val="99"/>
    <w:unhideWhenUsed/>
    <w:rsid w:val="00F8626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2"/>
    <w:link w:val="af6"/>
    <w:uiPriority w:val="99"/>
    <w:rsid w:val="00F8626B"/>
    <w:rPr>
      <w:rFonts w:ascii="Times New Roman" w:hAnsi="Times New Roman"/>
      <w:sz w:val="28"/>
    </w:rPr>
  </w:style>
  <w:style w:type="paragraph" w:styleId="af8">
    <w:name w:val="Revision"/>
    <w:hidden/>
    <w:uiPriority w:val="99"/>
    <w:semiHidden/>
    <w:rsid w:val="00BB546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519F5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styleId="af9">
    <w:name w:val="Hyperlink"/>
    <w:basedOn w:val="a2"/>
    <w:uiPriority w:val="99"/>
    <w:unhideWhenUsed/>
    <w:rsid w:val="00516887"/>
    <w:rPr>
      <w:color w:val="0563C1" w:themeColor="hyperlink"/>
      <w:u w:val="single"/>
    </w:rPr>
  </w:style>
  <w:style w:type="character" w:styleId="afa">
    <w:name w:val="Unresolved Mention"/>
    <w:basedOn w:val="a2"/>
    <w:uiPriority w:val="99"/>
    <w:semiHidden/>
    <w:unhideWhenUsed/>
    <w:rsid w:val="00516887"/>
    <w:rPr>
      <w:color w:val="605E5C"/>
      <w:shd w:val="clear" w:color="auto" w:fill="E1DFDD"/>
    </w:rPr>
  </w:style>
  <w:style w:type="paragraph" w:styleId="afb">
    <w:name w:val="List Paragraph"/>
    <w:basedOn w:val="a1"/>
    <w:uiPriority w:val="34"/>
    <w:qFormat/>
    <w:rsid w:val="005B6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r\OneDrive\&#1056;&#1072;&#1073;&#1086;&#1095;&#1080;&#1081;%20&#1089;&#1090;&#1086;&#1083;\1%20&#1082;&#1091;&#1088;&#1089;\&#1057;&#1091;&#1073;&#1073;&#1086;&#1090;&#1072;\&#1087;&#1088;&#1080;&#1084;&#1077;&#108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527D89031236F4AAFCA7DFCC9B7C835" ma:contentTypeVersion="3" ma:contentTypeDescription="Создание документа." ma:contentTypeScope="" ma:versionID="dd72e9d7ce931700e6e0319248ee74ad">
  <xsd:schema xmlns:xsd="http://www.w3.org/2001/XMLSchema" xmlns:xs="http://www.w3.org/2001/XMLSchema" xmlns:p="http://schemas.microsoft.com/office/2006/metadata/properties" xmlns:ns2="8b4c0add-caf9-4fdc-8aef-d6bf8d92a6ad" targetNamespace="http://schemas.microsoft.com/office/2006/metadata/properties" ma:root="true" ma:fieldsID="125cc1150d483c8b800d702f0378afe3" ns2:_="">
    <xsd:import namespace="8b4c0add-caf9-4fdc-8aef-d6bf8d92a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c0add-caf9-4fdc-8aef-d6bf8d92a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5EB3E0-886A-4FE9-85E1-D91179CD65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2C303E-C99D-48AD-85F9-3C101CE899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32F35C-FC25-4225-A9B6-54ADD9E50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c0add-caf9-4fdc-8aef-d6bf8d92a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73439C-80EE-477C-8785-8C129BEBCA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пример.dotx</Template>
  <TotalTime>110</TotalTime>
  <Pages>7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Ryabova</dc:creator>
  <cp:keywords/>
  <dc:description/>
  <cp:lastModifiedBy>Колышев Вячеслав</cp:lastModifiedBy>
  <cp:revision>4</cp:revision>
  <dcterms:created xsi:type="dcterms:W3CDTF">2026-03-08T15:43:00Z</dcterms:created>
  <dcterms:modified xsi:type="dcterms:W3CDTF">2026-03-09T09:51:00Z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0x010100E527D89031236F4AAFCA7DFCC9B7C835</vt:lpwstr>
  </property>
</Properties>
</file>